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369F" w14:textId="4EE3802F" w:rsidR="00003FC7" w:rsidRPr="005F4E51" w:rsidRDefault="0062465F" w:rsidP="00D95744">
      <w:pPr>
        <w:sectPr w:rsidR="00003FC7" w:rsidRPr="005F4E51" w:rsidSect="00AB08EC">
          <w:headerReference w:type="even" r:id="rId11"/>
          <w:headerReference w:type="default" r:id="rId12"/>
          <w:footerReference w:type="default" r:id="rId13"/>
          <w:headerReference w:type="first" r:id="rId14"/>
          <w:pgSz w:w="11907" w:h="16840" w:code="9"/>
          <w:pgMar w:top="1440" w:right="1080" w:bottom="1440" w:left="1080" w:header="720" w:footer="757" w:gutter="0"/>
          <w:paperSrc w:first="1" w:other="1"/>
          <w:cols w:space="720"/>
          <w:titlePg/>
          <w:docGrid w:linePitch="27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E37378" wp14:editId="08989C25">
                <wp:simplePos x="0" y="0"/>
                <wp:positionH relativeFrom="margin">
                  <wp:posOffset>2305050</wp:posOffset>
                </wp:positionH>
                <wp:positionV relativeFrom="paragraph">
                  <wp:posOffset>7747000</wp:posOffset>
                </wp:positionV>
                <wp:extent cx="4038600" cy="1076325"/>
                <wp:effectExtent l="0" t="0" r="0" b="9525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DC11C5" w14:textId="7F90A9E0" w:rsidR="00040864" w:rsidRPr="00E2179A" w:rsidRDefault="00712C90" w:rsidP="0067525C">
                            <w:pPr>
                              <w:jc w:val="right"/>
                              <w:rPr>
                                <w:rStyle w:val="Enfasigrassetto"/>
                              </w:rPr>
                            </w:pPr>
                            <w:r>
                              <w:rPr>
                                <w:rStyle w:val="Enfasigrassetto"/>
                              </w:rPr>
                              <w:t>AI Generated</w:t>
                            </w:r>
                          </w:p>
                          <w:p w14:paraId="3A4C367C" w14:textId="5DA729DE" w:rsidR="00E2179A" w:rsidRPr="00E2179A" w:rsidRDefault="00E2179A" w:rsidP="0067525C">
                            <w:pPr>
                              <w:jc w:val="right"/>
                              <w:rPr>
                                <w:rStyle w:val="Enfasigrassetto"/>
                              </w:rPr>
                            </w:pPr>
                            <w:r w:rsidRPr="00E2179A">
                              <w:rPr>
                                <w:rStyle w:val="Enfasigrassetto"/>
                              </w:rPr>
                              <w:t>Versione</w:t>
                            </w:r>
                            <w:r w:rsidR="00E003C3">
                              <w:rPr>
                                <w:rStyle w:val="Enfasigrassetto"/>
                              </w:rPr>
                              <w:t xml:space="preserve"> </w:t>
                            </w:r>
                            <w:r w:rsidR="00D21F75">
                              <w:rPr>
                                <w:rStyle w:val="Enfasigrassetto"/>
                              </w:rPr>
                              <w:t>1</w:t>
                            </w:r>
                            <w:r w:rsidR="00E003C3">
                              <w:rPr>
                                <w:rStyle w:val="Enfasigrassetto"/>
                              </w:rPr>
                              <w:t>.0</w:t>
                            </w:r>
                          </w:p>
                          <w:p w14:paraId="18D310EF" w14:textId="5EA0BB91" w:rsidR="00E87F64" w:rsidRPr="00E2179A" w:rsidRDefault="00172893" w:rsidP="0067525C">
                            <w:pPr>
                              <w:jc w:val="right"/>
                              <w:rPr>
                                <w:rStyle w:val="Enfasigrassetto"/>
                              </w:rPr>
                            </w:pPr>
                            <w:r>
                              <w:rPr>
                                <w:rStyle w:val="Enfasigrassetto"/>
                              </w:rPr>
                              <w:t>0</w:t>
                            </w:r>
                            <w:r w:rsidR="005C17A8">
                              <w:rPr>
                                <w:rStyle w:val="Enfasigrassetto"/>
                              </w:rPr>
                              <w:t>2</w:t>
                            </w:r>
                            <w:r w:rsidR="005001D6" w:rsidRPr="00E2179A">
                              <w:rPr>
                                <w:rStyle w:val="Enfasigrassetto"/>
                              </w:rPr>
                              <w:t>/</w:t>
                            </w:r>
                            <w:r w:rsidR="00E003C3">
                              <w:rPr>
                                <w:rStyle w:val="Enfasigrassetto"/>
                              </w:rPr>
                              <w:t>202</w:t>
                            </w:r>
                            <w:r>
                              <w:rPr>
                                <w:rStyle w:val="Enfasigrassetto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37378" id="_x0000_t202" coordsize="21600,21600" o:spt="202" path="m,l,21600r21600,l21600,xe">
                <v:stroke joinstyle="miter"/>
                <v:path gradientshapeok="t" o:connecttype="rect"/>
              </v:shapetype>
              <v:shape id="Casella di testo 30" o:spid="_x0000_s1026" type="#_x0000_t202" style="position:absolute;left:0;text-align:left;margin-left:181.5pt;margin-top:610pt;width:318pt;height:84.7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" filled="f" stroked="f">
                <v:textbox>
                  <w:txbxContent>
                    <w:p w14:paraId="43DC11C5" w14:textId="7F90A9E0" w:rsidR="00040864" w:rsidRPr="00E2179A" w:rsidRDefault="00712C90" w:rsidP="0067525C">
                      <w:pPr>
                        <w:jc w:val="right"/>
                        <w:rPr>
                          <w:rStyle w:val="Enfasigrassetto"/>
                        </w:rPr>
                      </w:pPr>
                      <w:r>
                        <w:rPr>
                          <w:rStyle w:val="Enfasigrassetto"/>
                        </w:rPr>
                        <w:t>AI Generated</w:t>
                      </w:r>
                    </w:p>
                    <w:p w14:paraId="3A4C367C" w14:textId="5DA729DE" w:rsidR="00E2179A" w:rsidRPr="00E2179A" w:rsidRDefault="00E2179A" w:rsidP="0067525C">
                      <w:pPr>
                        <w:jc w:val="right"/>
                        <w:rPr>
                          <w:rStyle w:val="Enfasigrassetto"/>
                        </w:rPr>
                      </w:pPr>
                      <w:r w:rsidRPr="00E2179A">
                        <w:rPr>
                          <w:rStyle w:val="Enfasigrassetto"/>
                        </w:rPr>
                        <w:t>Versione</w:t>
                      </w:r>
                      <w:r w:rsidR="00E003C3">
                        <w:rPr>
                          <w:rStyle w:val="Enfasigrassetto"/>
                        </w:rPr>
                        <w:t xml:space="preserve"> </w:t>
                      </w:r>
                      <w:r w:rsidR="00D21F75">
                        <w:rPr>
                          <w:rStyle w:val="Enfasigrassetto"/>
                        </w:rPr>
                        <w:t>1</w:t>
                      </w:r>
                      <w:r w:rsidR="00E003C3">
                        <w:rPr>
                          <w:rStyle w:val="Enfasigrassetto"/>
                        </w:rPr>
                        <w:t>.0</w:t>
                      </w:r>
                    </w:p>
                    <w:p w14:paraId="18D310EF" w14:textId="5EA0BB91" w:rsidR="00E87F64" w:rsidRPr="00E2179A" w:rsidRDefault="00172893" w:rsidP="0067525C">
                      <w:pPr>
                        <w:jc w:val="right"/>
                        <w:rPr>
                          <w:rStyle w:val="Enfasigrassetto"/>
                        </w:rPr>
                      </w:pPr>
                      <w:r>
                        <w:rPr>
                          <w:rStyle w:val="Enfasigrassetto"/>
                        </w:rPr>
                        <w:t>0</w:t>
                      </w:r>
                      <w:r w:rsidR="005C17A8">
                        <w:rPr>
                          <w:rStyle w:val="Enfasigrassetto"/>
                        </w:rPr>
                        <w:t>2</w:t>
                      </w:r>
                      <w:r w:rsidR="005001D6" w:rsidRPr="00E2179A">
                        <w:rPr>
                          <w:rStyle w:val="Enfasigrassetto"/>
                        </w:rPr>
                        <w:t>/</w:t>
                      </w:r>
                      <w:r w:rsidR="00E003C3">
                        <w:rPr>
                          <w:rStyle w:val="Enfasigrassetto"/>
                        </w:rPr>
                        <w:t>202</w:t>
                      </w:r>
                      <w:r>
                        <w:rPr>
                          <w:rStyle w:val="Enfasigrassetto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F77" w:rsidRPr="00184A6A">
        <w:rPr>
          <w:noProof/>
        </w:rPr>
        <w:drawing>
          <wp:anchor distT="0" distB="0" distL="114300" distR="114300" simplePos="0" relativeHeight="251658240" behindDoc="0" locked="0" layoutInCell="1" allowOverlap="1" wp14:anchorId="177F89BC" wp14:editId="13B840C3">
            <wp:simplePos x="0" y="0"/>
            <wp:positionH relativeFrom="page">
              <wp:posOffset>9243</wp:posOffset>
            </wp:positionH>
            <wp:positionV relativeFrom="page">
              <wp:posOffset>9525</wp:posOffset>
            </wp:positionV>
            <wp:extent cx="7539920" cy="4244975"/>
            <wp:effectExtent l="0" t="0" r="4445" b="3175"/>
            <wp:wrapSquare wrapText="bothSides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920" cy="424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E59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429327" wp14:editId="011423A7">
                <wp:simplePos x="0" y="0"/>
                <wp:positionH relativeFrom="margin">
                  <wp:posOffset>-385549</wp:posOffset>
                </wp:positionH>
                <wp:positionV relativeFrom="paragraph">
                  <wp:posOffset>3985146</wp:posOffset>
                </wp:positionV>
                <wp:extent cx="6991350" cy="1501254"/>
                <wp:effectExtent l="0" t="0" r="0" b="3810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0" cy="1501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49833" w14:textId="1F541C69" w:rsidR="00E87F64" w:rsidRPr="00B5281A" w:rsidRDefault="005C17A8" w:rsidP="00363E59">
                            <w:pPr>
                              <w:pStyle w:val="Titolo"/>
                              <w:pBdr>
                                <w:bottom w:val="none" w:sz="0" w:space="0" w:color="auto"/>
                              </w:pBdr>
                              <w:jc w:val="center"/>
                              <w:rPr>
                                <w:rStyle w:val="Enfasigrassetto"/>
                                <w:rFonts w:cs="Segoe UI"/>
                                <w:sz w:val="56"/>
                                <w:lang w:val="en-US"/>
                              </w:rPr>
                            </w:pPr>
                            <w:r>
                              <w:rPr>
                                <w:rStyle w:val="Enfasigrassetto"/>
                                <w:rFonts w:cs="Segoe UI"/>
                                <w:sz w:val="56"/>
                                <w:lang w:val="en-US"/>
                              </w:rPr>
                              <w:t>CHANGE REQUEST</w:t>
                            </w:r>
                          </w:p>
                          <w:p w14:paraId="298FBF0F" w14:textId="4D970A29" w:rsidR="00E87F64" w:rsidRPr="00B5281A" w:rsidRDefault="005C17A8" w:rsidP="005001D6">
                            <w:pPr>
                              <w:jc w:val="center"/>
                              <w:rPr>
                                <w:rStyle w:val="Enfasigrassetto"/>
                                <w:rFonts w:cs="Segoe UI"/>
                                <w:b w:val="0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Style w:val="Enfasigrassetto"/>
                                <w:rFonts w:cs="Segoe UI"/>
                                <w:b w:val="0"/>
                                <w:sz w:val="28"/>
                                <w:lang w:val="en-US"/>
                              </w:rPr>
                              <w:t>Interfaccia</w:t>
                            </w:r>
                            <w:r w:rsidR="00172893">
                              <w:rPr>
                                <w:rStyle w:val="Enfasigrassetto"/>
                                <w:rFonts w:cs="Segoe UI"/>
                                <w:b w:val="0"/>
                                <w:sz w:val="28"/>
                                <w:lang w:val="en-US"/>
                              </w:rPr>
                              <w:t xml:space="preserve"> PDM</w:t>
                            </w:r>
                            <w:r>
                              <w:rPr>
                                <w:rStyle w:val="Enfasigrassetto"/>
                                <w:rFonts w:cs="Segoe UI"/>
                                <w:b w:val="0"/>
                                <w:sz w:val="28"/>
                                <w:lang w:val="en-US"/>
                              </w:rPr>
                              <w:t xml:space="preserve">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29327" id="Casella di testo 1" o:spid="_x0000_s1027" type="#_x0000_t202" style="position:absolute;left:0;text-align:left;margin-left:-30.35pt;margin-top:313.8pt;width:550.5pt;height:118.2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" filled="f" stroked="f">
                <v:textbox>
                  <w:txbxContent>
                    <w:p w14:paraId="73449833" w14:textId="1F541C69" w:rsidR="00E87F64" w:rsidRPr="00B5281A" w:rsidRDefault="005C17A8" w:rsidP="00363E59">
                      <w:pPr>
                        <w:pStyle w:val="Titolo"/>
                        <w:pBdr>
                          <w:bottom w:val="none" w:sz="0" w:space="0" w:color="auto"/>
                        </w:pBdr>
                        <w:jc w:val="center"/>
                        <w:rPr>
                          <w:rStyle w:val="Enfasigrassetto"/>
                          <w:rFonts w:cs="Segoe UI"/>
                          <w:sz w:val="56"/>
                          <w:lang w:val="en-US"/>
                        </w:rPr>
                      </w:pPr>
                      <w:r>
                        <w:rPr>
                          <w:rStyle w:val="Enfasigrassetto"/>
                          <w:rFonts w:cs="Segoe UI"/>
                          <w:sz w:val="56"/>
                          <w:lang w:val="en-US"/>
                        </w:rPr>
                        <w:t>CHANGE REQUEST</w:t>
                      </w:r>
                    </w:p>
                    <w:p w14:paraId="298FBF0F" w14:textId="4D970A29" w:rsidR="00E87F64" w:rsidRPr="00B5281A" w:rsidRDefault="005C17A8" w:rsidP="005001D6">
                      <w:pPr>
                        <w:jc w:val="center"/>
                        <w:rPr>
                          <w:rStyle w:val="Enfasigrassetto"/>
                          <w:rFonts w:cs="Segoe UI"/>
                          <w:b w:val="0"/>
                          <w:sz w:val="28"/>
                          <w:lang w:val="en-US"/>
                        </w:rPr>
                      </w:pPr>
                      <w:r>
                        <w:rPr>
                          <w:rStyle w:val="Enfasigrassetto"/>
                          <w:rFonts w:cs="Segoe UI"/>
                          <w:b w:val="0"/>
                          <w:sz w:val="28"/>
                          <w:lang w:val="en-US"/>
                        </w:rPr>
                        <w:t>Interfaccia</w:t>
                      </w:r>
                      <w:r w:rsidR="00172893">
                        <w:rPr>
                          <w:rStyle w:val="Enfasigrassetto"/>
                          <w:rFonts w:cs="Segoe UI"/>
                          <w:b w:val="0"/>
                          <w:sz w:val="28"/>
                          <w:lang w:val="en-US"/>
                        </w:rPr>
                        <w:t xml:space="preserve"> PDM</w:t>
                      </w:r>
                      <w:r>
                        <w:rPr>
                          <w:rStyle w:val="Enfasigrassetto"/>
                          <w:rFonts w:cs="Segoe UI"/>
                          <w:b w:val="0"/>
                          <w:sz w:val="28"/>
                          <w:lang w:val="en-US"/>
                        </w:rPr>
                        <w:t xml:space="preserve"> Suite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744" w:rsidRPr="00184A6A">
        <w:br w:type="page"/>
      </w:r>
    </w:p>
    <w:p w14:paraId="17F2CA85" w14:textId="6F8EE8CA" w:rsidR="00D506F1" w:rsidRPr="00F11426" w:rsidRDefault="00D506F1" w:rsidP="00F47DCF">
      <w:pPr>
        <w:pStyle w:val="StileTitoloSommario18pt"/>
      </w:pPr>
      <w:bookmarkStart w:id="0" w:name="_Toc220942893"/>
      <w:r w:rsidRPr="00F11426">
        <w:lastRenderedPageBreak/>
        <w:t>Note sul documento</w:t>
      </w:r>
      <w:bookmarkEnd w:id="0"/>
    </w:p>
    <w:p w14:paraId="58500DAE" w14:textId="77777777" w:rsidR="00D506F1" w:rsidRDefault="00D506F1" w:rsidP="00B24D78">
      <w:pPr>
        <w:spacing w:after="600"/>
      </w:pPr>
      <w:r w:rsidRPr="00184A6A">
        <w:t>In alcune parti della discussione che segue riassumeremo i punti salienti del progetto utilizzando la forma grafica che segue, col significato qui descritto:</w:t>
      </w:r>
    </w:p>
    <w:tbl>
      <w:tblPr>
        <w:tblW w:w="5000" w:type="pct"/>
        <w:jc w:val="center"/>
        <w:tblBorders>
          <w:top w:val="single" w:sz="18" w:space="0" w:color="6284BB" w:themeColor="accent1"/>
          <w:left w:val="single" w:sz="18" w:space="0" w:color="6284BB" w:themeColor="accent1"/>
          <w:bottom w:val="single" w:sz="18" w:space="0" w:color="6284BB" w:themeColor="accent1"/>
          <w:right w:val="single" w:sz="18" w:space="0" w:color="6284BB" w:themeColor="accent1"/>
          <w:insideH w:val="single" w:sz="18" w:space="0" w:color="6284BB" w:themeColor="accent1"/>
          <w:insideV w:val="single" w:sz="18" w:space="0" w:color="6284BB" w:themeColor="accent1"/>
        </w:tblBorders>
        <w:tblCellMar>
          <w:bottom w:w="170" w:type="dxa"/>
        </w:tblCellMar>
        <w:tblLook w:val="04A0" w:firstRow="1" w:lastRow="0" w:firstColumn="1" w:lastColumn="0" w:noHBand="0" w:noVBand="1"/>
      </w:tblPr>
      <w:tblGrid>
        <w:gridCol w:w="786"/>
        <w:gridCol w:w="8915"/>
      </w:tblGrid>
      <w:tr w:rsidR="00D506F1" w:rsidRPr="00184A6A" w14:paraId="3CFD2123" w14:textId="77777777" w:rsidTr="00B24D78">
        <w:trPr>
          <w:cantSplit/>
          <w:jc w:val="center"/>
        </w:trPr>
        <w:tc>
          <w:tcPr>
            <w:tcW w:w="405" w:type="pct"/>
            <w:shd w:val="clear" w:color="auto" w:fill="C0CDE3" w:themeFill="accent1" w:themeFillTint="66"/>
            <w:vAlign w:val="center"/>
          </w:tcPr>
          <w:p w14:paraId="1229C35A" w14:textId="77777777" w:rsidR="00D506F1" w:rsidRPr="00184A6A" w:rsidRDefault="00CD330E" w:rsidP="00286A30">
            <w:pPr>
              <w:pStyle w:val="DesignInformation"/>
              <w:keepNext/>
              <w:jc w:val="center"/>
              <w:rPr>
                <w:rFonts w:ascii="Segoe UI Semilight" w:hAnsi="Segoe UI Semilight" w:cs="Segoe UI Semilight"/>
                <w:lang w:val="it-IT"/>
              </w:rPr>
            </w:pPr>
            <w:r w:rsidRPr="00184A6A">
              <w:rPr>
                <w:rFonts w:ascii="Segoe UI Semilight" w:hAnsi="Segoe UI Semilight" w:cs="Segoe UI Semilight"/>
                <w:noProof/>
                <w:lang w:val="it-IT"/>
              </w:rPr>
              <w:drawing>
                <wp:inline distT="0" distB="0" distL="0" distR="0" wp14:anchorId="7CA86108" wp14:editId="629F65EB">
                  <wp:extent cx="360000" cy="360000"/>
                  <wp:effectExtent l="0" t="0" r="2540" b="2540"/>
                  <wp:docPr id="17" name="Elemento grafico 17" descr="Informazi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nformation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5" w:type="pct"/>
          </w:tcPr>
          <w:p w14:paraId="6737FFD3" w14:textId="77777777" w:rsidR="0065652C" w:rsidRPr="00863956" w:rsidRDefault="00D506F1" w:rsidP="0065652C">
            <w:pPr>
              <w:rPr>
                <w:rFonts w:ascii="Segoe UI Semibold" w:hAnsi="Segoe UI Semibold" w:cs="Segoe UI Semibold"/>
                <w:color w:val="6284BB" w:themeColor="accent1"/>
              </w:rPr>
            </w:pPr>
            <w:r w:rsidRPr="00863956">
              <w:rPr>
                <w:rFonts w:ascii="Segoe UI Semibold" w:hAnsi="Segoe UI Semibold" w:cs="Segoe UI Semibold"/>
                <w:color w:val="6284BB" w:themeColor="accent1"/>
              </w:rPr>
              <w:t>Informazione</w:t>
            </w:r>
          </w:p>
          <w:p w14:paraId="6A5E4154" w14:textId="77777777" w:rsidR="009F5E03" w:rsidRPr="0065652C" w:rsidRDefault="00D506F1" w:rsidP="0065652C">
            <w:pPr>
              <w:rPr>
                <w:rFonts w:ascii="Segoe UI Semibold" w:hAnsi="Segoe UI Semibold" w:cs="Segoe UI Semibold"/>
              </w:rPr>
            </w:pPr>
            <w:r w:rsidRPr="00E40079">
              <w:t>Rappresenta una informazione tecnica rilevante ai fini delle decisioni prese o da prendere, non ha implicazioni immediate ma condiziona o può condizionare altri aspetti del progetto.</w:t>
            </w:r>
          </w:p>
        </w:tc>
      </w:tr>
    </w:tbl>
    <w:p w14:paraId="55ED0B96" w14:textId="77777777" w:rsidR="00184A6A" w:rsidRPr="00184A6A" w:rsidRDefault="00184A6A" w:rsidP="00D506F1">
      <w:pPr>
        <w:spacing w:before="0"/>
        <w:jc w:val="left"/>
        <w:rPr>
          <w:rFonts w:cs="Segoe UI Semilight"/>
        </w:rPr>
      </w:pPr>
    </w:p>
    <w:tbl>
      <w:tblPr>
        <w:tblW w:w="5000" w:type="pct"/>
        <w:jc w:val="center"/>
        <w:tblBorders>
          <w:top w:val="single" w:sz="18" w:space="0" w:color="2A3142" w:themeColor="accent6"/>
          <w:left w:val="single" w:sz="18" w:space="0" w:color="2A3142" w:themeColor="accent6"/>
          <w:bottom w:val="single" w:sz="18" w:space="0" w:color="2A3142" w:themeColor="accent6"/>
          <w:right w:val="single" w:sz="18" w:space="0" w:color="2A3142" w:themeColor="accent6"/>
          <w:insideH w:val="single" w:sz="18" w:space="0" w:color="2A3142" w:themeColor="accent6"/>
          <w:insideV w:val="single" w:sz="18" w:space="0" w:color="2A3142" w:themeColor="accent6"/>
        </w:tblBorders>
        <w:tblCellMar>
          <w:bottom w:w="170" w:type="dxa"/>
        </w:tblCellMar>
        <w:tblLook w:val="04A0" w:firstRow="1" w:lastRow="0" w:firstColumn="1" w:lastColumn="0" w:noHBand="0" w:noVBand="1"/>
      </w:tblPr>
      <w:tblGrid>
        <w:gridCol w:w="786"/>
        <w:gridCol w:w="8915"/>
      </w:tblGrid>
      <w:tr w:rsidR="00C27426" w:rsidRPr="00184A6A" w14:paraId="01BF3C8F" w14:textId="77777777" w:rsidTr="0065652C">
        <w:trPr>
          <w:jc w:val="center"/>
        </w:trPr>
        <w:tc>
          <w:tcPr>
            <w:tcW w:w="363" w:type="pct"/>
            <w:shd w:val="clear" w:color="auto" w:fill="9CA6C0" w:themeFill="accent6" w:themeFillTint="66"/>
            <w:vAlign w:val="center"/>
          </w:tcPr>
          <w:p w14:paraId="01E26B76" w14:textId="77777777" w:rsidR="00D506F1" w:rsidRPr="00184A6A" w:rsidRDefault="00CD330E" w:rsidP="00286A30">
            <w:pPr>
              <w:pStyle w:val="DesignDecision"/>
              <w:jc w:val="center"/>
              <w:rPr>
                <w:rFonts w:cs="Segoe UI Semilight"/>
                <w:color w:val="D6E3BC"/>
                <w:lang w:val="it-IT"/>
              </w:rPr>
            </w:pPr>
            <w:r w:rsidRPr="00184A6A">
              <w:rPr>
                <w:rFonts w:cs="Segoe UI Semilight"/>
                <w:noProof/>
                <w:color w:val="D6E3BC"/>
                <w:lang w:val="it-IT"/>
              </w:rPr>
              <w:drawing>
                <wp:inline distT="0" distB="0" distL="0" distR="0" wp14:anchorId="1815D10C" wp14:editId="180189AF">
                  <wp:extent cx="360000" cy="360000"/>
                  <wp:effectExtent l="0" t="0" r="2540" b="2540"/>
                  <wp:docPr id="19" name="Elemento grafico 19" descr="Pollice in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humbsupsign.sv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7" w:type="pct"/>
          </w:tcPr>
          <w:p w14:paraId="66414BE8" w14:textId="77777777" w:rsidR="0065652C" w:rsidRPr="0065652C" w:rsidRDefault="00D506F1" w:rsidP="0065652C">
            <w:pPr>
              <w:rPr>
                <w:rFonts w:ascii="Segoe UI Semibold" w:hAnsi="Segoe UI Semibold" w:cs="Segoe UI Semibold"/>
                <w:color w:val="2A3142" w:themeColor="accent6"/>
              </w:rPr>
            </w:pPr>
            <w:r w:rsidRPr="0065652C">
              <w:rPr>
                <w:rFonts w:ascii="Segoe UI Semibold" w:hAnsi="Segoe UI Semibold" w:cs="Segoe UI Semibold"/>
                <w:color w:val="2A3142" w:themeColor="accent6"/>
              </w:rPr>
              <w:t>Decisione progettuale</w:t>
            </w:r>
          </w:p>
          <w:p w14:paraId="7209EC68" w14:textId="77777777" w:rsidR="00D506F1" w:rsidRPr="009F5E03" w:rsidRDefault="00286A30" w:rsidP="0065652C">
            <w:r w:rsidRPr="0065652C">
              <w:t>È</w:t>
            </w:r>
            <w:r w:rsidR="00D506F1" w:rsidRPr="0065652C">
              <w:t xml:space="preserve"> stata presa una decisione relativamente a aspetti tecnici che potevano essere affrontati anche in altro modo. Esistono alternative che sono state ritenute non preferibili.</w:t>
            </w:r>
          </w:p>
        </w:tc>
      </w:tr>
    </w:tbl>
    <w:p w14:paraId="2082E748" w14:textId="77777777" w:rsidR="00D506F1" w:rsidRDefault="00D506F1" w:rsidP="00D506F1">
      <w:pPr>
        <w:spacing w:before="0"/>
        <w:jc w:val="left"/>
        <w:rPr>
          <w:rFonts w:cs="Segoe UI Semilight"/>
        </w:rPr>
      </w:pPr>
    </w:p>
    <w:tbl>
      <w:tblPr>
        <w:tblW w:w="5000" w:type="pct"/>
        <w:jc w:val="center"/>
        <w:tblBorders>
          <w:top w:val="single" w:sz="18" w:space="0" w:color="E82D88" w:themeColor="accent2"/>
          <w:left w:val="single" w:sz="18" w:space="0" w:color="E82D88" w:themeColor="accent2"/>
          <w:bottom w:val="single" w:sz="18" w:space="0" w:color="E82D88" w:themeColor="accent2"/>
          <w:right w:val="single" w:sz="18" w:space="0" w:color="E82D88" w:themeColor="accent2"/>
          <w:insideH w:val="single" w:sz="18" w:space="0" w:color="E82D88" w:themeColor="accent2"/>
          <w:insideV w:val="single" w:sz="18" w:space="0" w:color="E82D88" w:themeColor="accent2"/>
        </w:tblBorders>
        <w:tblCellMar>
          <w:bottom w:w="170" w:type="dxa"/>
          <w:right w:w="142" w:type="dxa"/>
        </w:tblCellMar>
        <w:tblLook w:val="04A0" w:firstRow="1" w:lastRow="0" w:firstColumn="1" w:lastColumn="0" w:noHBand="0" w:noVBand="1"/>
      </w:tblPr>
      <w:tblGrid>
        <w:gridCol w:w="821"/>
        <w:gridCol w:w="8880"/>
      </w:tblGrid>
      <w:tr w:rsidR="00D506F1" w:rsidRPr="00184A6A" w14:paraId="13CAFFF1" w14:textId="77777777" w:rsidTr="002C7B98">
        <w:trPr>
          <w:jc w:val="center"/>
        </w:trPr>
        <w:tc>
          <w:tcPr>
            <w:tcW w:w="423" w:type="pct"/>
            <w:shd w:val="clear" w:color="auto" w:fill="F5AACF" w:themeFill="accent2" w:themeFillTint="66"/>
            <w:vAlign w:val="center"/>
          </w:tcPr>
          <w:p w14:paraId="58EF8AE0" w14:textId="77777777" w:rsidR="00D506F1" w:rsidRPr="00184A6A" w:rsidRDefault="00CD330E" w:rsidP="00286A30">
            <w:pPr>
              <w:pStyle w:val="DesignInformation"/>
              <w:jc w:val="center"/>
              <w:rPr>
                <w:rFonts w:ascii="Segoe UI Semilight" w:hAnsi="Segoe UI Semilight" w:cs="Segoe UI Semilight"/>
                <w:lang w:val="it-IT"/>
              </w:rPr>
            </w:pPr>
            <w:r w:rsidRPr="00184A6A">
              <w:rPr>
                <w:rFonts w:ascii="Segoe UI Semilight" w:hAnsi="Segoe UI Semilight" w:cs="Segoe UI Semilight"/>
                <w:noProof/>
                <w:lang w:val="it-IT"/>
              </w:rPr>
              <w:drawing>
                <wp:inline distT="0" distB="0" distL="0" distR="0" wp14:anchorId="0E0BCDA0" wp14:editId="75DC3ECD">
                  <wp:extent cx="360000" cy="360000"/>
                  <wp:effectExtent l="0" t="0" r="2540" b="2540"/>
                  <wp:docPr id="14" name="Elemento grafico 14" descr="Avverten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arning.sv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7" w:type="pct"/>
          </w:tcPr>
          <w:p w14:paraId="78AF9C6C" w14:textId="77777777" w:rsidR="0065652C" w:rsidRDefault="00D506F1" w:rsidP="0065652C">
            <w:pPr>
              <w:rPr>
                <w:rFonts w:ascii="Segoe UI Semibold" w:hAnsi="Segoe UI Semibold" w:cs="Segoe UI Semibold"/>
                <w:color w:val="E82D88" w:themeColor="accent2"/>
              </w:rPr>
            </w:pPr>
            <w:r w:rsidRPr="0065652C">
              <w:rPr>
                <w:rFonts w:ascii="Segoe UI Semibold" w:hAnsi="Segoe UI Semibold" w:cs="Segoe UI Semibold"/>
                <w:color w:val="E82D88" w:themeColor="accent2"/>
              </w:rPr>
              <w:t>Attenzione</w:t>
            </w:r>
          </w:p>
          <w:p w14:paraId="0410CE67" w14:textId="77777777" w:rsidR="00D506F1" w:rsidRPr="00C64F45" w:rsidRDefault="00286A30" w:rsidP="0065652C">
            <w:r w:rsidRPr="00C64F45">
              <w:t xml:space="preserve">Importante aspetto progettuale. </w:t>
            </w:r>
            <w:r w:rsidR="00D506F1" w:rsidRPr="00C64F45">
              <w:t xml:space="preserve">Si tenga conto di quanto evidenziato in </w:t>
            </w:r>
            <w:r w:rsidR="00C27426" w:rsidRPr="00C64F45">
              <w:t xml:space="preserve">decisioni o </w:t>
            </w:r>
            <w:r w:rsidR="00D506F1" w:rsidRPr="00C64F45">
              <w:t>attività future o</w:t>
            </w:r>
            <w:r w:rsidR="00C27426" w:rsidRPr="00C64F45">
              <w:t>ppure</w:t>
            </w:r>
            <w:r w:rsidR="00D506F1" w:rsidRPr="00C64F45">
              <w:t xml:space="preserve"> nella gestione del sistema</w:t>
            </w:r>
            <w:r w:rsidR="00C27426" w:rsidRPr="00C64F45">
              <w:t>.</w:t>
            </w:r>
          </w:p>
        </w:tc>
      </w:tr>
    </w:tbl>
    <w:p w14:paraId="5335BFBE" w14:textId="77777777" w:rsidR="00AB2587" w:rsidRDefault="00AB2587" w:rsidP="00AB2587">
      <w:pPr>
        <w:spacing w:after="400"/>
      </w:pPr>
    </w:p>
    <w:p w14:paraId="5009D063" w14:textId="77777777" w:rsidR="00AB2587" w:rsidRDefault="00AB2587" w:rsidP="00AB2587">
      <w:pPr>
        <w:pBdr>
          <w:top w:val="single" w:sz="6" w:space="0" w:color="CCCCCC"/>
        </w:pBdr>
        <w:spacing w:before="400"/>
        <w:jc w:val="center"/>
      </w:pPr>
      <w:r>
        <w:rPr>
          <w:i/>
          <w:iCs/>
          <w:color w:val="666666"/>
        </w:rPr>
        <w:t>--- Fine Documento ---</w:t>
      </w:r>
    </w:p>
    <w:sectPr w:rsidR="00AB2587" w:rsidSect="000A2046">
      <w:headerReference w:type="even" r:id="rId22"/>
      <w:headerReference w:type="default" r:id="rId23"/>
      <w:footerReference w:type="default" r:id="rId24"/>
      <w:headerReference w:type="first" r:id="rId25"/>
      <w:pgSz w:w="11907" w:h="16840" w:code="9"/>
      <w:pgMar w:top="1440" w:right="1080" w:bottom="1440" w:left="1080" w:header="0" w:footer="340" w:gutter="0"/>
      <w:paperSrc w:first="1" w:other="1"/>
      <w:pgNumType w:fmt="numberInDash"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A98D" w14:textId="77777777" w:rsidR="00D13369" w:rsidRDefault="00D13369">
      <w:r>
        <w:separator/>
      </w:r>
    </w:p>
  </w:endnote>
  <w:endnote w:type="continuationSeparator" w:id="0">
    <w:p w14:paraId="316790F8" w14:textId="77777777" w:rsidR="00D13369" w:rsidRDefault="00D13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8D08" w14:textId="77777777" w:rsidR="00E87F64" w:rsidRDefault="00E87F64" w:rsidP="00BC4DC5">
    <w:pPr>
      <w:pStyle w:val="Pidipagina"/>
    </w:pPr>
    <w:r>
      <w:t xml:space="preserve">Pagina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  <w:tbl>
    <w:tblPr>
      <w:tblW w:w="10800" w:type="dxa"/>
      <w:tblInd w:w="-84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0"/>
      <w:gridCol w:w="9000"/>
      <w:gridCol w:w="720"/>
    </w:tblGrid>
    <w:tr w:rsidR="00E87F64" w14:paraId="3CE76BD5" w14:textId="77777777" w:rsidTr="00E86071">
      <w:trPr>
        <w:cantSplit/>
      </w:trPr>
      <w:tc>
        <w:tcPr>
          <w:tcW w:w="1080" w:type="dxa"/>
          <w:vAlign w:val="center"/>
        </w:tcPr>
        <w:p w14:paraId="184B3843" w14:textId="77777777" w:rsidR="00E87F64" w:rsidRDefault="00E87F64" w:rsidP="00BC4DC5">
          <w:pPr>
            <w:pStyle w:val="Pidipagina"/>
            <w:rPr>
              <w:lang w:val="fr-FR"/>
            </w:rPr>
          </w:pPr>
        </w:p>
      </w:tc>
      <w:tc>
        <w:tcPr>
          <w:tcW w:w="9000" w:type="dxa"/>
          <w:vAlign w:val="center"/>
        </w:tcPr>
        <w:p w14:paraId="18BA1957" w14:textId="77777777" w:rsidR="00E87F64" w:rsidRDefault="00000000" w:rsidP="00BC4DC5">
          <w:pPr>
            <w:pStyle w:val="Pidipagina"/>
            <w:rPr>
              <w:lang w:val="fr-FR"/>
            </w:rPr>
          </w:pPr>
          <w:r>
            <w:rPr>
              <w:lang w:val="fr-FR"/>
            </w:rPr>
            <w:pict w14:anchorId="4EE448AE">
              <v:rect id="_x0000_i1025" style="width:443pt;height:1pt" o:hralign="center" o:hrstd="t" o:hrnoshade="t" o:hr="t" fillcolor="#339" stroked="f"/>
            </w:pict>
          </w:r>
        </w:p>
      </w:tc>
      <w:tc>
        <w:tcPr>
          <w:tcW w:w="720" w:type="dxa"/>
          <w:vAlign w:val="center"/>
        </w:tcPr>
        <w:p w14:paraId="366ADE85" w14:textId="77777777" w:rsidR="00E87F64" w:rsidRDefault="00E87F64" w:rsidP="00BC4DC5">
          <w:pPr>
            <w:pStyle w:val="Pidipagina"/>
            <w:rPr>
              <w:lang w:val="fr-FR"/>
            </w:rPr>
          </w:pPr>
        </w:p>
      </w:tc>
    </w:tr>
  </w:tbl>
  <w:p w14:paraId="1520AA37" w14:textId="77777777" w:rsidR="00E87F64" w:rsidRPr="0083458A" w:rsidRDefault="00E87F64" w:rsidP="00BA3D8D">
    <w:pPr>
      <w:jc w:val="center"/>
      <w:rPr>
        <w:sz w:val="14"/>
        <w:szCs w:val="14"/>
      </w:rPr>
    </w:pPr>
    <w:r>
      <w:rPr>
        <w:b/>
        <w:sz w:val="14"/>
        <w:szCs w:val="14"/>
      </w:rPr>
      <w:t>Microsys s.r.l</w:t>
    </w:r>
    <w:r>
      <w:rPr>
        <w:sz w:val="14"/>
        <w:szCs w:val="14"/>
      </w:rPr>
      <w:t xml:space="preserve"> – </w:t>
    </w:r>
    <w:hyperlink r:id="rId1" w:history="1">
      <w:r>
        <w:rPr>
          <w:sz w:val="14"/>
          <w:szCs w:val="14"/>
        </w:rPr>
        <w:t>www.msys.it</w:t>
      </w:r>
    </w:hyperlink>
    <w:r>
      <w:rPr>
        <w:sz w:val="14"/>
        <w:szCs w:val="14"/>
      </w:rPr>
      <w:t xml:space="preserve"> – Cap.Soc. € 100.000,00 Cod. Fisc., Part. IVA e C.C.I.A.A. Milano 12533790155</w:t>
    </w:r>
    <w:r>
      <w:rPr>
        <w:sz w:val="14"/>
        <w:szCs w:val="14"/>
      </w:rPr>
      <w:br/>
      <w:t>20124 Milano - Via A. da Recanate,1 – Tel: +39 02 303 707 01 – Fax: +39 02 303 707 70</w:t>
    </w:r>
    <w:r>
      <w:rPr>
        <w:sz w:val="14"/>
        <w:szCs w:val="14"/>
      </w:rPr>
      <w:br/>
      <w:t xml:space="preserve">10123 Torino - Piazza L. </w:t>
    </w:r>
    <w:r w:rsidRPr="0083458A">
      <w:rPr>
        <w:sz w:val="14"/>
        <w:szCs w:val="14"/>
      </w:rPr>
      <w:t>Lagrange 1 – Tel: +39 02 303 707 01 – Fax: +39 011 4546 013</w:t>
    </w:r>
  </w:p>
  <w:p w14:paraId="212EBFAC" w14:textId="77777777" w:rsidR="00E87F64" w:rsidRPr="00133CD2" w:rsidRDefault="00E87F64" w:rsidP="00BA3D8D">
    <w:pPr>
      <w:jc w:val="cen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4A75" w14:textId="77777777" w:rsidR="00EC0BEC" w:rsidRDefault="00EC0BEC" w:rsidP="00EC0BEC">
    <w:pPr>
      <w:pStyle w:val="Pidipagina"/>
    </w:pPr>
    <w:r>
      <w:t xml:space="preserve">Pagina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</w:p>
  <w:tbl>
    <w:tblPr>
      <w:tblW w:w="10800" w:type="dxa"/>
      <w:tblInd w:w="-84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0"/>
      <w:gridCol w:w="9000"/>
      <w:gridCol w:w="720"/>
    </w:tblGrid>
    <w:tr w:rsidR="00EC0BEC" w14:paraId="25F8A8D7" w14:textId="77777777" w:rsidTr="007137F8">
      <w:trPr>
        <w:cantSplit/>
      </w:trPr>
      <w:tc>
        <w:tcPr>
          <w:tcW w:w="1080" w:type="dxa"/>
          <w:vAlign w:val="center"/>
        </w:tcPr>
        <w:p w14:paraId="59754D09" w14:textId="77777777" w:rsidR="00EC0BEC" w:rsidRDefault="00EC0BEC" w:rsidP="00EC0BEC">
          <w:pPr>
            <w:pStyle w:val="Pidipagina"/>
            <w:rPr>
              <w:lang w:val="fr-FR"/>
            </w:rPr>
          </w:pPr>
        </w:p>
      </w:tc>
      <w:tc>
        <w:tcPr>
          <w:tcW w:w="9000" w:type="dxa"/>
          <w:vAlign w:val="center"/>
        </w:tcPr>
        <w:p w14:paraId="041926A5" w14:textId="77777777" w:rsidR="00EC0BEC" w:rsidRDefault="00000000" w:rsidP="00EC0BEC">
          <w:pPr>
            <w:pStyle w:val="Pidipagina"/>
            <w:rPr>
              <w:lang w:val="fr-FR"/>
            </w:rPr>
          </w:pPr>
          <w:r>
            <w:rPr>
              <w:lang w:val="fr-FR"/>
            </w:rPr>
            <w:pict w14:anchorId="5B6104FE">
              <v:rect id="_x0000_i1026" style="width:443pt;height:1pt" o:hralign="center" o:hrstd="t" o:hrnoshade="t" o:hr="t" fillcolor="#339" stroked="f"/>
            </w:pict>
          </w:r>
        </w:p>
      </w:tc>
      <w:tc>
        <w:tcPr>
          <w:tcW w:w="720" w:type="dxa"/>
          <w:vAlign w:val="center"/>
        </w:tcPr>
        <w:p w14:paraId="53EC2949" w14:textId="77777777" w:rsidR="00EC0BEC" w:rsidRDefault="00EC0BEC" w:rsidP="00EC0BEC">
          <w:pPr>
            <w:pStyle w:val="Pidipagina"/>
            <w:rPr>
              <w:lang w:val="fr-FR"/>
            </w:rPr>
          </w:pPr>
        </w:p>
      </w:tc>
    </w:tr>
  </w:tbl>
  <w:p w14:paraId="4F721958" w14:textId="77777777" w:rsidR="00E87F64" w:rsidRPr="00D93CB8" w:rsidRDefault="00EC0BEC" w:rsidP="00D93CB8">
    <w:pPr>
      <w:jc w:val="center"/>
      <w:rPr>
        <w:rFonts w:cs="Segoe UI Semilight"/>
        <w:color w:val="151821" w:themeColor="text2" w:themeShade="80"/>
        <w:lang w:val="en-US"/>
      </w:rPr>
    </w:pPr>
    <w:r w:rsidRPr="00D93CB8">
      <w:rPr>
        <w:b/>
        <w:sz w:val="14"/>
        <w:szCs w:val="14"/>
        <w:lang w:val="en-US"/>
      </w:rPr>
      <w:t xml:space="preserve">Microsys </w:t>
    </w:r>
    <w:r w:rsidR="00D93CB8">
      <w:rPr>
        <w:b/>
        <w:sz w:val="14"/>
        <w:szCs w:val="14"/>
        <w:lang w:val="en-US"/>
      </w:rPr>
      <w:t>S</w:t>
    </w:r>
    <w:r w:rsidRPr="00D93CB8">
      <w:rPr>
        <w:b/>
        <w:sz w:val="14"/>
        <w:szCs w:val="14"/>
        <w:lang w:val="en-US"/>
      </w:rPr>
      <w:t>.r.l</w:t>
    </w:r>
    <w:r w:rsidR="000A2046">
      <w:rPr>
        <w:b/>
        <w:sz w:val="14"/>
        <w:szCs w:val="14"/>
        <w:lang w:val="en-US"/>
      </w:rPr>
      <w:br/>
      <w:t>Lodestar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43EB5" w14:textId="77777777" w:rsidR="00D13369" w:rsidRDefault="00D13369">
      <w:r>
        <w:separator/>
      </w:r>
    </w:p>
  </w:footnote>
  <w:footnote w:type="continuationSeparator" w:id="0">
    <w:p w14:paraId="7DDD0795" w14:textId="77777777" w:rsidR="00D13369" w:rsidRDefault="00D13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80C8" w14:textId="77777777" w:rsidR="00E87F64" w:rsidRDefault="00E87F64">
    <w:pPr>
      <w:pStyle w:val="Intestazione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6559ACC" wp14:editId="1D202FA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65800" cy="1412875"/>
          <wp:effectExtent l="0" t="0" r="0" b="0"/>
          <wp:wrapNone/>
          <wp:docPr id="45" name="Immagine 45" descr="logo 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logo ner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800" cy="1412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7429" w14:textId="77777777" w:rsidR="00E87F64" w:rsidRDefault="00E87F64">
    <w:pPr>
      <w:jc w:val="center"/>
      <w:rPr>
        <w:rFonts w:ascii="Univers (W1)" w:hAnsi="Univers (W1)"/>
        <w:noProof/>
      </w:rPr>
    </w:pPr>
    <w:r>
      <w:rPr>
        <w:rFonts w:ascii="Univers (W1)" w:hAnsi="Univers (W1)"/>
        <w:noProof/>
      </w:rPr>
      <w:drawing>
        <wp:anchor distT="0" distB="0" distL="114300" distR="114300" simplePos="0" relativeHeight="251658241" behindDoc="1" locked="0" layoutInCell="0" allowOverlap="1" wp14:anchorId="76D094DF" wp14:editId="3AEC173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65800" cy="1412875"/>
          <wp:effectExtent l="0" t="0" r="0" b="0"/>
          <wp:wrapNone/>
          <wp:docPr id="46" name="Immagine 46" descr="logo 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 ner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800" cy="1412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5FA">
      <w:rPr>
        <w:rFonts w:ascii="Univers (W1)" w:hAnsi="Univers (W1)"/>
        <w:noProof/>
      </w:rPr>
      <w:drawing>
        <wp:inline distT="0" distB="0" distL="0" distR="0" wp14:anchorId="0E444C1D" wp14:editId="6D28BCEA">
          <wp:extent cx="1943100" cy="533400"/>
          <wp:effectExtent l="0" t="0" r="0" b="0"/>
          <wp:docPr id="47" name="Immagine 47" descr="LOGO-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LOGO-DE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B4225D" w14:textId="77777777" w:rsidR="00E87F64" w:rsidRPr="00D40836" w:rsidRDefault="00E87F64" w:rsidP="00A711AA">
    <w:pPr>
      <w:pStyle w:val="Riferimento"/>
      <w:ind w:left="-720"/>
      <w:rPr>
        <w:sz w:val="14"/>
        <w:szCs w:val="14"/>
      </w:rPr>
    </w:pPr>
    <w:r w:rsidRPr="00D40836">
      <w:rPr>
        <w:sz w:val="14"/>
        <w:szCs w:val="14"/>
      </w:rPr>
      <w:t xml:space="preserve">Rif.: </w:t>
    </w:r>
    <w:fldSimple w:instr=" FILENAME  \* MERGEFORMAT ">
      <w:r w:rsidR="007E3416" w:rsidRPr="007E3416">
        <w:rPr>
          <w:noProof/>
          <w:sz w:val="14"/>
          <w:szCs w:val="14"/>
        </w:rPr>
        <w:t>Documento2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40EA" w14:textId="77777777" w:rsidR="00E87F64" w:rsidRDefault="00E87F64" w:rsidP="00003FC7">
    <w:pPr>
      <w:pStyle w:val="Intestazione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2055D" w14:textId="77777777" w:rsidR="00E87F64" w:rsidRDefault="00000000">
    <w:pPr>
      <w:pStyle w:val="Intestazione"/>
    </w:pPr>
    <w:r>
      <w:rPr>
        <w:noProof/>
      </w:rPr>
      <w:pict w14:anchorId="26C51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position:absolute;left:0;text-align:left;margin-left:0;margin-top:0;width:454pt;height:111.25pt;z-index:-251658237;mso-position-horizontal:center;mso-position-horizontal-relative:margin;mso-position-vertical:center;mso-position-vertical-relative:margin" o:allowincell="f">
          <v:imagedata r:id="rId1" o:title="logo ner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B797" w14:textId="77777777" w:rsidR="00E87F64" w:rsidRDefault="000A2046" w:rsidP="00862CD9">
    <w:pPr>
      <w:rPr>
        <w:rFonts w:ascii="Univers (W1)" w:hAnsi="Univers (W1)"/>
        <w:noProof/>
      </w:rPr>
    </w:pPr>
    <w:r>
      <w:rPr>
        <w:noProof/>
      </w:rPr>
      <w:drawing>
        <wp:anchor distT="0" distB="0" distL="114300" distR="114300" simplePos="0" relativeHeight="251658244" behindDoc="0" locked="0" layoutInCell="1" allowOverlap="1" wp14:anchorId="71E22419" wp14:editId="0B8FCFFE">
          <wp:simplePos x="0" y="0"/>
          <wp:positionH relativeFrom="column">
            <wp:posOffset>5029200</wp:posOffset>
          </wp:positionH>
          <wp:positionV relativeFrom="paragraph">
            <wp:posOffset>66675</wp:posOffset>
          </wp:positionV>
          <wp:extent cx="1199569" cy="548640"/>
          <wp:effectExtent l="0" t="0" r="0" b="0"/>
          <wp:wrapTopAndBottom/>
          <wp:docPr id="24048529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85291" name="Immagin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36" t="17710" r="11227" b="20781"/>
                  <a:stretch>
                    <a:fillRect/>
                  </a:stretch>
                </pic:blipFill>
                <pic:spPr bwMode="auto">
                  <a:xfrm>
                    <a:off x="0" y="0"/>
                    <a:ext cx="1199569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27FB">
      <w:rPr>
        <w:noProof/>
      </w:rPr>
      <w:drawing>
        <wp:anchor distT="0" distB="0" distL="114300" distR="114300" simplePos="0" relativeHeight="251658245" behindDoc="0" locked="0" layoutInCell="1" allowOverlap="1" wp14:anchorId="272AEEF5" wp14:editId="351E02DF">
          <wp:simplePos x="0" y="0"/>
          <wp:positionH relativeFrom="column">
            <wp:posOffset>0</wp:posOffset>
          </wp:positionH>
          <wp:positionV relativeFrom="paragraph">
            <wp:posOffset>144145</wp:posOffset>
          </wp:positionV>
          <wp:extent cx="1467485" cy="359410"/>
          <wp:effectExtent l="0" t="0" r="0" b="2540"/>
          <wp:wrapTopAndBottom/>
          <wp:docPr id="350846129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671639" name="Elemento grafico 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46C2" w14:textId="77777777" w:rsidR="00E87F64" w:rsidRDefault="00000000">
    <w:pPr>
      <w:pStyle w:val="Intestazione"/>
    </w:pPr>
    <w:r>
      <w:rPr>
        <w:noProof/>
      </w:rPr>
      <w:pict w14:anchorId="340978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left:0;text-align:left;margin-left:0;margin-top:0;width:454pt;height:111.25pt;z-index:-251658238;mso-position-horizontal:center;mso-position-horizontal-relative:margin;mso-position-vertical:center;mso-position-vertical-relative:margin" o:allowincell="f">
          <v:imagedata r:id="rId1" o:title="logo ne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CEE"/>
    <w:multiLevelType w:val="multilevel"/>
    <w:tmpl w:val="4CF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66A"/>
    <w:multiLevelType w:val="multilevel"/>
    <w:tmpl w:val="C03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0B32"/>
    <w:multiLevelType w:val="multilevel"/>
    <w:tmpl w:val="4C8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1D4"/>
    <w:multiLevelType w:val="multilevel"/>
    <w:tmpl w:val="C210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F17C5"/>
    <w:multiLevelType w:val="multilevel"/>
    <w:tmpl w:val="08D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A1D64"/>
    <w:multiLevelType w:val="multilevel"/>
    <w:tmpl w:val="910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5BA8"/>
    <w:multiLevelType w:val="multilevel"/>
    <w:tmpl w:val="E8B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D0470"/>
    <w:multiLevelType w:val="multilevel"/>
    <w:tmpl w:val="EA3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92F93"/>
    <w:multiLevelType w:val="multilevel"/>
    <w:tmpl w:val="99A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D11F0"/>
    <w:multiLevelType w:val="multilevel"/>
    <w:tmpl w:val="9C0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E2988"/>
    <w:multiLevelType w:val="multilevel"/>
    <w:tmpl w:val="126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C5AC7"/>
    <w:multiLevelType w:val="multilevel"/>
    <w:tmpl w:val="AAC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856C8"/>
    <w:multiLevelType w:val="multilevel"/>
    <w:tmpl w:val="DDA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83588"/>
    <w:multiLevelType w:val="multilevel"/>
    <w:tmpl w:val="D2A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01CC"/>
    <w:multiLevelType w:val="multilevel"/>
    <w:tmpl w:val="596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45D7F"/>
    <w:multiLevelType w:val="multilevel"/>
    <w:tmpl w:val="4E9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F22B0"/>
    <w:multiLevelType w:val="multilevel"/>
    <w:tmpl w:val="FA8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E0075"/>
    <w:multiLevelType w:val="multilevel"/>
    <w:tmpl w:val="4A5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75DC9"/>
    <w:multiLevelType w:val="multilevel"/>
    <w:tmpl w:val="6A5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8573C"/>
    <w:multiLevelType w:val="multilevel"/>
    <w:tmpl w:val="E24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D00B4"/>
    <w:multiLevelType w:val="multilevel"/>
    <w:tmpl w:val="6D1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31752"/>
    <w:multiLevelType w:val="multilevel"/>
    <w:tmpl w:val="923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31486"/>
    <w:multiLevelType w:val="multilevel"/>
    <w:tmpl w:val="276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F1820"/>
    <w:multiLevelType w:val="multilevel"/>
    <w:tmpl w:val="67AE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66EDB"/>
    <w:multiLevelType w:val="multilevel"/>
    <w:tmpl w:val="404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2E32"/>
    <w:multiLevelType w:val="multilevel"/>
    <w:tmpl w:val="CB62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C83627"/>
    <w:multiLevelType w:val="multilevel"/>
    <w:tmpl w:val="4D1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B2C25"/>
    <w:multiLevelType w:val="multilevel"/>
    <w:tmpl w:val="AAA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D44ED"/>
    <w:multiLevelType w:val="multilevel"/>
    <w:tmpl w:val="E46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59A"/>
    <w:multiLevelType w:val="multilevel"/>
    <w:tmpl w:val="207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81934"/>
    <w:multiLevelType w:val="hybridMultilevel"/>
    <w:tmpl w:val="1AE04AFC"/>
    <w:lvl w:ilvl="0" w:tplc="326CCF06">
      <w:start w:val="1"/>
      <w:numFmt w:val="bullet"/>
      <w:lvlText w:val="•"/>
      <w:lvlJc w:val="left"/>
      <w:pPr>
        <w:ind w:left="720" w:hanging="360"/>
      </w:pPr>
    </w:lvl>
    <w:lvl w:ilvl="1" w:tplc="D960BFDE">
      <w:numFmt w:val="decimal"/>
      <w:lvlText w:val=""/>
      <w:lvlJc w:val="left"/>
      <w:pPr>
        <w:ind w:left="0" w:firstLine="0"/>
      </w:pPr>
    </w:lvl>
    <w:lvl w:ilvl="2" w:tplc="306861F0">
      <w:numFmt w:val="decimal"/>
      <w:lvlText w:val=""/>
      <w:lvlJc w:val="left"/>
      <w:pPr>
        <w:ind w:left="0" w:firstLine="0"/>
      </w:pPr>
    </w:lvl>
    <w:lvl w:ilvl="3" w:tplc="C85C0B22">
      <w:numFmt w:val="decimal"/>
      <w:lvlText w:val=""/>
      <w:lvlJc w:val="left"/>
      <w:pPr>
        <w:ind w:left="0" w:firstLine="0"/>
      </w:pPr>
    </w:lvl>
    <w:lvl w:ilvl="4" w:tplc="93722384">
      <w:numFmt w:val="decimal"/>
      <w:lvlText w:val=""/>
      <w:lvlJc w:val="left"/>
      <w:pPr>
        <w:ind w:left="0" w:firstLine="0"/>
      </w:pPr>
    </w:lvl>
    <w:lvl w:ilvl="5" w:tplc="F87690A8">
      <w:numFmt w:val="decimal"/>
      <w:lvlText w:val=""/>
      <w:lvlJc w:val="left"/>
      <w:pPr>
        <w:ind w:left="0" w:firstLine="0"/>
      </w:pPr>
    </w:lvl>
    <w:lvl w:ilvl="6" w:tplc="0B949EEA">
      <w:numFmt w:val="decimal"/>
      <w:lvlText w:val=""/>
      <w:lvlJc w:val="left"/>
      <w:pPr>
        <w:ind w:left="0" w:firstLine="0"/>
      </w:pPr>
    </w:lvl>
    <w:lvl w:ilvl="7" w:tplc="E81ACFC4">
      <w:numFmt w:val="decimal"/>
      <w:lvlText w:val=""/>
      <w:lvlJc w:val="left"/>
      <w:pPr>
        <w:ind w:left="0" w:firstLine="0"/>
      </w:pPr>
    </w:lvl>
    <w:lvl w:ilvl="8" w:tplc="369A0FE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79342033"/>
    <w:multiLevelType w:val="multilevel"/>
    <w:tmpl w:val="DAF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1757D"/>
    <w:multiLevelType w:val="hybridMultilevel"/>
    <w:tmpl w:val="2800F7A2"/>
    <w:lvl w:ilvl="0" w:tplc="C55E5FD4">
      <w:start w:val="1"/>
      <w:numFmt w:val="bullet"/>
      <w:lvlText w:val="•"/>
      <w:lvlJc w:val="left"/>
      <w:pPr>
        <w:ind w:left="720" w:hanging="360"/>
      </w:pPr>
    </w:lvl>
    <w:lvl w:ilvl="1" w:tplc="A90E1C9C">
      <w:numFmt w:val="decimal"/>
      <w:lvlText w:val=""/>
      <w:lvlJc w:val="left"/>
    </w:lvl>
    <w:lvl w:ilvl="2" w:tplc="01928AE8">
      <w:numFmt w:val="decimal"/>
      <w:lvlText w:val=""/>
      <w:lvlJc w:val="left"/>
    </w:lvl>
    <w:lvl w:ilvl="3" w:tplc="635E8D54">
      <w:numFmt w:val="decimal"/>
      <w:lvlText w:val=""/>
      <w:lvlJc w:val="left"/>
    </w:lvl>
    <w:lvl w:ilvl="4" w:tplc="3D10F32A">
      <w:numFmt w:val="decimal"/>
      <w:lvlText w:val=""/>
      <w:lvlJc w:val="left"/>
    </w:lvl>
    <w:lvl w:ilvl="5" w:tplc="36560D62">
      <w:numFmt w:val="decimal"/>
      <w:lvlText w:val=""/>
      <w:lvlJc w:val="left"/>
    </w:lvl>
    <w:lvl w:ilvl="6" w:tplc="DF427ED4">
      <w:numFmt w:val="decimal"/>
      <w:lvlText w:val=""/>
      <w:lvlJc w:val="left"/>
    </w:lvl>
    <w:lvl w:ilvl="7" w:tplc="F22E59A8">
      <w:numFmt w:val="decimal"/>
      <w:lvlText w:val=""/>
      <w:lvlJc w:val="left"/>
    </w:lvl>
    <w:lvl w:ilvl="8" w:tplc="1478A3D6">
      <w:numFmt w:val="decimal"/>
      <w:lvlText w:val=""/>
      <w:lvlJc w:val="left"/>
    </w:lvl>
  </w:abstractNum>
  <w:abstractNum w:abstractNumId="33" w15:restartNumberingAfterBreak="0">
    <w:nsid w:val="7F966746"/>
    <w:multiLevelType w:val="multilevel"/>
    <w:tmpl w:val="782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19498">
    <w:abstractNumId w:val="22"/>
  </w:num>
  <w:num w:numId="2" w16cid:durableId="1732532371">
    <w:abstractNumId w:val="29"/>
  </w:num>
  <w:num w:numId="3" w16cid:durableId="1796438670">
    <w:abstractNumId w:val="16"/>
  </w:num>
  <w:num w:numId="4" w16cid:durableId="1528373233">
    <w:abstractNumId w:val="19"/>
  </w:num>
  <w:num w:numId="5" w16cid:durableId="233200341">
    <w:abstractNumId w:val="2"/>
  </w:num>
  <w:num w:numId="6" w16cid:durableId="848565683">
    <w:abstractNumId w:val="28"/>
  </w:num>
  <w:num w:numId="7" w16cid:durableId="687408199">
    <w:abstractNumId w:val="3"/>
  </w:num>
  <w:num w:numId="8" w16cid:durableId="99379975">
    <w:abstractNumId w:val="17"/>
  </w:num>
  <w:num w:numId="9" w16cid:durableId="2025352307">
    <w:abstractNumId w:val="11"/>
  </w:num>
  <w:num w:numId="10" w16cid:durableId="845942560">
    <w:abstractNumId w:val="14"/>
  </w:num>
  <w:num w:numId="11" w16cid:durableId="1385134105">
    <w:abstractNumId w:val="33"/>
  </w:num>
  <w:num w:numId="12" w16cid:durableId="1605074580">
    <w:abstractNumId w:val="8"/>
  </w:num>
  <w:num w:numId="13" w16cid:durableId="2010673343">
    <w:abstractNumId w:val="12"/>
  </w:num>
  <w:num w:numId="14" w16cid:durableId="482426617">
    <w:abstractNumId w:val="4"/>
  </w:num>
  <w:num w:numId="15" w16cid:durableId="597176351">
    <w:abstractNumId w:val="5"/>
  </w:num>
  <w:num w:numId="16" w16cid:durableId="1106658346">
    <w:abstractNumId w:val="21"/>
  </w:num>
  <w:num w:numId="17" w16cid:durableId="134952078">
    <w:abstractNumId w:val="13"/>
  </w:num>
  <w:num w:numId="18" w16cid:durableId="670137140">
    <w:abstractNumId w:val="31"/>
  </w:num>
  <w:num w:numId="19" w16cid:durableId="324557285">
    <w:abstractNumId w:val="15"/>
  </w:num>
  <w:num w:numId="20" w16cid:durableId="53741285">
    <w:abstractNumId w:val="27"/>
  </w:num>
  <w:num w:numId="21" w16cid:durableId="1761636720">
    <w:abstractNumId w:val="10"/>
  </w:num>
  <w:num w:numId="22" w16cid:durableId="1638804975">
    <w:abstractNumId w:val="26"/>
  </w:num>
  <w:num w:numId="23" w16cid:durableId="1051657118">
    <w:abstractNumId w:val="18"/>
  </w:num>
  <w:num w:numId="24" w16cid:durableId="136607672">
    <w:abstractNumId w:val="24"/>
  </w:num>
  <w:num w:numId="25" w16cid:durableId="1302224632">
    <w:abstractNumId w:val="9"/>
  </w:num>
  <w:num w:numId="26" w16cid:durableId="1069576862">
    <w:abstractNumId w:val="6"/>
  </w:num>
  <w:num w:numId="27" w16cid:durableId="1565407318">
    <w:abstractNumId w:val="20"/>
  </w:num>
  <w:num w:numId="28" w16cid:durableId="728847532">
    <w:abstractNumId w:val="25"/>
  </w:num>
  <w:num w:numId="29" w16cid:durableId="1635869509">
    <w:abstractNumId w:val="1"/>
  </w:num>
  <w:num w:numId="30" w16cid:durableId="1085414747">
    <w:abstractNumId w:val="7"/>
  </w:num>
  <w:num w:numId="31" w16cid:durableId="211816962">
    <w:abstractNumId w:val="23"/>
  </w:num>
  <w:num w:numId="32" w16cid:durableId="1498112760">
    <w:abstractNumId w:val="0"/>
  </w:num>
  <w:num w:numId="33" w16cid:durableId="384648266">
    <w:abstractNumId w:val="30"/>
  </w:num>
  <w:num w:numId="34" w16cid:durableId="669328705">
    <w:abstractNumId w:val="32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16"/>
    <w:rsid w:val="00003FC7"/>
    <w:rsid w:val="00011515"/>
    <w:rsid w:val="0001208C"/>
    <w:rsid w:val="00021741"/>
    <w:rsid w:val="00021F77"/>
    <w:rsid w:val="00024037"/>
    <w:rsid w:val="00030E0E"/>
    <w:rsid w:val="000315B9"/>
    <w:rsid w:val="000328E2"/>
    <w:rsid w:val="00040864"/>
    <w:rsid w:val="00040AB7"/>
    <w:rsid w:val="00041207"/>
    <w:rsid w:val="00042250"/>
    <w:rsid w:val="00053B8C"/>
    <w:rsid w:val="000545F0"/>
    <w:rsid w:val="00056B27"/>
    <w:rsid w:val="00056F95"/>
    <w:rsid w:val="00057ED8"/>
    <w:rsid w:val="00065639"/>
    <w:rsid w:val="00081B40"/>
    <w:rsid w:val="000825A8"/>
    <w:rsid w:val="0008270F"/>
    <w:rsid w:val="000837F5"/>
    <w:rsid w:val="00093B1B"/>
    <w:rsid w:val="00095099"/>
    <w:rsid w:val="000954C4"/>
    <w:rsid w:val="000955BE"/>
    <w:rsid w:val="0009625E"/>
    <w:rsid w:val="00097DE7"/>
    <w:rsid w:val="000A2046"/>
    <w:rsid w:val="000C3E45"/>
    <w:rsid w:val="000C69B0"/>
    <w:rsid w:val="000C7CDF"/>
    <w:rsid w:val="000D2D60"/>
    <w:rsid w:val="000D606B"/>
    <w:rsid w:val="000E2554"/>
    <w:rsid w:val="000E2ED9"/>
    <w:rsid w:val="000E71F1"/>
    <w:rsid w:val="000F0EAA"/>
    <w:rsid w:val="000F53B1"/>
    <w:rsid w:val="000F5752"/>
    <w:rsid w:val="00101B0C"/>
    <w:rsid w:val="0010296D"/>
    <w:rsid w:val="00102AF3"/>
    <w:rsid w:val="00103057"/>
    <w:rsid w:val="00104377"/>
    <w:rsid w:val="00105B24"/>
    <w:rsid w:val="0011053F"/>
    <w:rsid w:val="00114ED8"/>
    <w:rsid w:val="00115AFC"/>
    <w:rsid w:val="001221A9"/>
    <w:rsid w:val="00126A00"/>
    <w:rsid w:val="00126D6B"/>
    <w:rsid w:val="00126DC5"/>
    <w:rsid w:val="00133CD2"/>
    <w:rsid w:val="00133F34"/>
    <w:rsid w:val="00135622"/>
    <w:rsid w:val="00136B75"/>
    <w:rsid w:val="00143F7B"/>
    <w:rsid w:val="00144CF9"/>
    <w:rsid w:val="00145EAC"/>
    <w:rsid w:val="00154F3F"/>
    <w:rsid w:val="00156D0A"/>
    <w:rsid w:val="001712C7"/>
    <w:rsid w:val="00172893"/>
    <w:rsid w:val="00177986"/>
    <w:rsid w:val="00180EAB"/>
    <w:rsid w:val="001819BC"/>
    <w:rsid w:val="00184A6A"/>
    <w:rsid w:val="001853DB"/>
    <w:rsid w:val="00186B08"/>
    <w:rsid w:val="0018730C"/>
    <w:rsid w:val="00191B95"/>
    <w:rsid w:val="00193135"/>
    <w:rsid w:val="001A000D"/>
    <w:rsid w:val="001B1CD4"/>
    <w:rsid w:val="001B20A9"/>
    <w:rsid w:val="001B2788"/>
    <w:rsid w:val="001B35CE"/>
    <w:rsid w:val="001B5F46"/>
    <w:rsid w:val="001C32EC"/>
    <w:rsid w:val="001C3D14"/>
    <w:rsid w:val="001C5198"/>
    <w:rsid w:val="001C55DA"/>
    <w:rsid w:val="001C71FF"/>
    <w:rsid w:val="001D3DF9"/>
    <w:rsid w:val="001D450F"/>
    <w:rsid w:val="001E0BAE"/>
    <w:rsid w:val="001E2288"/>
    <w:rsid w:val="001E3117"/>
    <w:rsid w:val="001E47E4"/>
    <w:rsid w:val="001E600B"/>
    <w:rsid w:val="001F2B1D"/>
    <w:rsid w:val="001F2BAF"/>
    <w:rsid w:val="001F56AB"/>
    <w:rsid w:val="0020308E"/>
    <w:rsid w:val="0020416C"/>
    <w:rsid w:val="00207A1F"/>
    <w:rsid w:val="00210B10"/>
    <w:rsid w:val="00214E83"/>
    <w:rsid w:val="00215A8E"/>
    <w:rsid w:val="00216909"/>
    <w:rsid w:val="00221347"/>
    <w:rsid w:val="00221D4F"/>
    <w:rsid w:val="0022267C"/>
    <w:rsid w:val="0022524D"/>
    <w:rsid w:val="00234BD2"/>
    <w:rsid w:val="00240328"/>
    <w:rsid w:val="00241931"/>
    <w:rsid w:val="00241F34"/>
    <w:rsid w:val="00244519"/>
    <w:rsid w:val="00246CA1"/>
    <w:rsid w:val="00252C8E"/>
    <w:rsid w:val="00255BB1"/>
    <w:rsid w:val="00257B31"/>
    <w:rsid w:val="002609BF"/>
    <w:rsid w:val="002627D4"/>
    <w:rsid w:val="00264DD1"/>
    <w:rsid w:val="00273719"/>
    <w:rsid w:val="00286A30"/>
    <w:rsid w:val="002948C1"/>
    <w:rsid w:val="00297D6F"/>
    <w:rsid w:val="002A4169"/>
    <w:rsid w:val="002A7EB1"/>
    <w:rsid w:val="002B6CFD"/>
    <w:rsid w:val="002B77B8"/>
    <w:rsid w:val="002C0A2B"/>
    <w:rsid w:val="002C0C6F"/>
    <w:rsid w:val="002C1C02"/>
    <w:rsid w:val="002C4C44"/>
    <w:rsid w:val="002C71A0"/>
    <w:rsid w:val="002C7B98"/>
    <w:rsid w:val="002D1317"/>
    <w:rsid w:val="002D308B"/>
    <w:rsid w:val="002D53B2"/>
    <w:rsid w:val="002E1707"/>
    <w:rsid w:val="002F4663"/>
    <w:rsid w:val="002F5A3A"/>
    <w:rsid w:val="00313F2D"/>
    <w:rsid w:val="003178F9"/>
    <w:rsid w:val="00324EAD"/>
    <w:rsid w:val="00330B15"/>
    <w:rsid w:val="0033107D"/>
    <w:rsid w:val="003325FA"/>
    <w:rsid w:val="003347F1"/>
    <w:rsid w:val="00337A44"/>
    <w:rsid w:val="00343031"/>
    <w:rsid w:val="003441BE"/>
    <w:rsid w:val="003459AF"/>
    <w:rsid w:val="00350A86"/>
    <w:rsid w:val="0035352E"/>
    <w:rsid w:val="00360958"/>
    <w:rsid w:val="003613C3"/>
    <w:rsid w:val="00363E59"/>
    <w:rsid w:val="00363E6A"/>
    <w:rsid w:val="00365ACA"/>
    <w:rsid w:val="00366C39"/>
    <w:rsid w:val="00374804"/>
    <w:rsid w:val="00374F93"/>
    <w:rsid w:val="003754B0"/>
    <w:rsid w:val="003756BA"/>
    <w:rsid w:val="00375DFD"/>
    <w:rsid w:val="003763E3"/>
    <w:rsid w:val="00377208"/>
    <w:rsid w:val="00384A38"/>
    <w:rsid w:val="003860A5"/>
    <w:rsid w:val="00394465"/>
    <w:rsid w:val="0039534F"/>
    <w:rsid w:val="00395F6D"/>
    <w:rsid w:val="003A042A"/>
    <w:rsid w:val="003B02CF"/>
    <w:rsid w:val="003B4825"/>
    <w:rsid w:val="003C0032"/>
    <w:rsid w:val="003C35E1"/>
    <w:rsid w:val="003C43CB"/>
    <w:rsid w:val="003C6D4B"/>
    <w:rsid w:val="003D088C"/>
    <w:rsid w:val="003D1007"/>
    <w:rsid w:val="003E4CEA"/>
    <w:rsid w:val="003F03AD"/>
    <w:rsid w:val="003F32C1"/>
    <w:rsid w:val="003F3E5F"/>
    <w:rsid w:val="003F56DB"/>
    <w:rsid w:val="00403F07"/>
    <w:rsid w:val="0041013C"/>
    <w:rsid w:val="004102AA"/>
    <w:rsid w:val="0041337F"/>
    <w:rsid w:val="0041348F"/>
    <w:rsid w:val="00413C57"/>
    <w:rsid w:val="0041711B"/>
    <w:rsid w:val="00420646"/>
    <w:rsid w:val="00423708"/>
    <w:rsid w:val="00423761"/>
    <w:rsid w:val="00431490"/>
    <w:rsid w:val="00432164"/>
    <w:rsid w:val="00433F27"/>
    <w:rsid w:val="004345EB"/>
    <w:rsid w:val="004475E5"/>
    <w:rsid w:val="0045234E"/>
    <w:rsid w:val="0045437B"/>
    <w:rsid w:val="00454BA6"/>
    <w:rsid w:val="00464ACF"/>
    <w:rsid w:val="004652BB"/>
    <w:rsid w:val="0046549E"/>
    <w:rsid w:val="00466EC8"/>
    <w:rsid w:val="00471C49"/>
    <w:rsid w:val="004729DB"/>
    <w:rsid w:val="00480F79"/>
    <w:rsid w:val="00483005"/>
    <w:rsid w:val="00484D7E"/>
    <w:rsid w:val="00484E2E"/>
    <w:rsid w:val="00486AD2"/>
    <w:rsid w:val="004903C3"/>
    <w:rsid w:val="004906AF"/>
    <w:rsid w:val="00491E9D"/>
    <w:rsid w:val="004A32F9"/>
    <w:rsid w:val="004C704C"/>
    <w:rsid w:val="004D296A"/>
    <w:rsid w:val="004D2AA1"/>
    <w:rsid w:val="004D7C45"/>
    <w:rsid w:val="004E63FE"/>
    <w:rsid w:val="004E6F9A"/>
    <w:rsid w:val="004F0F00"/>
    <w:rsid w:val="004F736F"/>
    <w:rsid w:val="005001D6"/>
    <w:rsid w:val="00500816"/>
    <w:rsid w:val="00500FBD"/>
    <w:rsid w:val="005033D4"/>
    <w:rsid w:val="00505C13"/>
    <w:rsid w:val="00510EB8"/>
    <w:rsid w:val="00516DAB"/>
    <w:rsid w:val="00523074"/>
    <w:rsid w:val="00530509"/>
    <w:rsid w:val="005369DE"/>
    <w:rsid w:val="00537451"/>
    <w:rsid w:val="00551A32"/>
    <w:rsid w:val="005548E3"/>
    <w:rsid w:val="00562FE6"/>
    <w:rsid w:val="005705C0"/>
    <w:rsid w:val="0057312E"/>
    <w:rsid w:val="00575B9D"/>
    <w:rsid w:val="00584214"/>
    <w:rsid w:val="00584E32"/>
    <w:rsid w:val="005967B5"/>
    <w:rsid w:val="00597DC3"/>
    <w:rsid w:val="005A008A"/>
    <w:rsid w:val="005A0182"/>
    <w:rsid w:val="005A0EE7"/>
    <w:rsid w:val="005C17A8"/>
    <w:rsid w:val="005C7558"/>
    <w:rsid w:val="005D0A8D"/>
    <w:rsid w:val="005D7D11"/>
    <w:rsid w:val="005E2B89"/>
    <w:rsid w:val="005E514F"/>
    <w:rsid w:val="005E6F7C"/>
    <w:rsid w:val="005F4E51"/>
    <w:rsid w:val="00601CFC"/>
    <w:rsid w:val="00610153"/>
    <w:rsid w:val="00617171"/>
    <w:rsid w:val="00622DA8"/>
    <w:rsid w:val="0062465F"/>
    <w:rsid w:val="00624B34"/>
    <w:rsid w:val="00640BC2"/>
    <w:rsid w:val="00642890"/>
    <w:rsid w:val="00647D2E"/>
    <w:rsid w:val="0065652C"/>
    <w:rsid w:val="00660A85"/>
    <w:rsid w:val="00662267"/>
    <w:rsid w:val="006653FE"/>
    <w:rsid w:val="00674152"/>
    <w:rsid w:val="0067525C"/>
    <w:rsid w:val="006769BB"/>
    <w:rsid w:val="0068001B"/>
    <w:rsid w:val="0068092F"/>
    <w:rsid w:val="00681428"/>
    <w:rsid w:val="006821B8"/>
    <w:rsid w:val="00692DF3"/>
    <w:rsid w:val="006947B3"/>
    <w:rsid w:val="006A25CF"/>
    <w:rsid w:val="006B1F6A"/>
    <w:rsid w:val="006C2D1F"/>
    <w:rsid w:val="006C2E81"/>
    <w:rsid w:val="006C3B9F"/>
    <w:rsid w:val="006C7B3E"/>
    <w:rsid w:val="006D20FB"/>
    <w:rsid w:val="006E138F"/>
    <w:rsid w:val="006E1DE4"/>
    <w:rsid w:val="006E4B88"/>
    <w:rsid w:val="006E540D"/>
    <w:rsid w:val="006E55E5"/>
    <w:rsid w:val="006F042D"/>
    <w:rsid w:val="006F4E84"/>
    <w:rsid w:val="006F542E"/>
    <w:rsid w:val="006F653C"/>
    <w:rsid w:val="006F6DDC"/>
    <w:rsid w:val="007017E0"/>
    <w:rsid w:val="00701E8B"/>
    <w:rsid w:val="00703BDF"/>
    <w:rsid w:val="007066AF"/>
    <w:rsid w:val="007126D7"/>
    <w:rsid w:val="00712C90"/>
    <w:rsid w:val="00715821"/>
    <w:rsid w:val="007221CD"/>
    <w:rsid w:val="007248D4"/>
    <w:rsid w:val="007267EC"/>
    <w:rsid w:val="00727635"/>
    <w:rsid w:val="0073211C"/>
    <w:rsid w:val="00741E32"/>
    <w:rsid w:val="00742B9F"/>
    <w:rsid w:val="00743600"/>
    <w:rsid w:val="007456E6"/>
    <w:rsid w:val="00745AB1"/>
    <w:rsid w:val="007469EE"/>
    <w:rsid w:val="00746DB0"/>
    <w:rsid w:val="00747806"/>
    <w:rsid w:val="007509F3"/>
    <w:rsid w:val="0075161E"/>
    <w:rsid w:val="00756A6E"/>
    <w:rsid w:val="00761939"/>
    <w:rsid w:val="0076250F"/>
    <w:rsid w:val="007642F1"/>
    <w:rsid w:val="0076687E"/>
    <w:rsid w:val="007676C0"/>
    <w:rsid w:val="00767DD0"/>
    <w:rsid w:val="00774E49"/>
    <w:rsid w:val="00774FCE"/>
    <w:rsid w:val="00776000"/>
    <w:rsid w:val="007764C8"/>
    <w:rsid w:val="00784F2B"/>
    <w:rsid w:val="00791696"/>
    <w:rsid w:val="007916E4"/>
    <w:rsid w:val="00796B1F"/>
    <w:rsid w:val="007B1E61"/>
    <w:rsid w:val="007B2ED4"/>
    <w:rsid w:val="007B7A8E"/>
    <w:rsid w:val="007C715F"/>
    <w:rsid w:val="007D0898"/>
    <w:rsid w:val="007D1A50"/>
    <w:rsid w:val="007E3416"/>
    <w:rsid w:val="007E76E3"/>
    <w:rsid w:val="007F05D7"/>
    <w:rsid w:val="007F1592"/>
    <w:rsid w:val="007F191C"/>
    <w:rsid w:val="0080042C"/>
    <w:rsid w:val="008077E1"/>
    <w:rsid w:val="0081263E"/>
    <w:rsid w:val="00812EA8"/>
    <w:rsid w:val="008147BC"/>
    <w:rsid w:val="0081742E"/>
    <w:rsid w:val="00821C66"/>
    <w:rsid w:val="00844CA2"/>
    <w:rsid w:val="008463D9"/>
    <w:rsid w:val="00852BCC"/>
    <w:rsid w:val="00853EB9"/>
    <w:rsid w:val="00862CD9"/>
    <w:rsid w:val="00863956"/>
    <w:rsid w:val="00870FE7"/>
    <w:rsid w:val="008717E6"/>
    <w:rsid w:val="008750E5"/>
    <w:rsid w:val="00875C7F"/>
    <w:rsid w:val="00877055"/>
    <w:rsid w:val="008773A8"/>
    <w:rsid w:val="00890321"/>
    <w:rsid w:val="0089475E"/>
    <w:rsid w:val="00895F18"/>
    <w:rsid w:val="00897C94"/>
    <w:rsid w:val="008A18F5"/>
    <w:rsid w:val="008A1B5F"/>
    <w:rsid w:val="008A22DD"/>
    <w:rsid w:val="008A2F12"/>
    <w:rsid w:val="008A42F3"/>
    <w:rsid w:val="008A620A"/>
    <w:rsid w:val="008A672A"/>
    <w:rsid w:val="008A7E88"/>
    <w:rsid w:val="008C16A2"/>
    <w:rsid w:val="008C2527"/>
    <w:rsid w:val="008D2C8A"/>
    <w:rsid w:val="008D5163"/>
    <w:rsid w:val="008D5E19"/>
    <w:rsid w:val="008D671A"/>
    <w:rsid w:val="008D6CFD"/>
    <w:rsid w:val="008E1DC2"/>
    <w:rsid w:val="008E3102"/>
    <w:rsid w:val="008E750F"/>
    <w:rsid w:val="008F0F9D"/>
    <w:rsid w:val="008F3D90"/>
    <w:rsid w:val="00900653"/>
    <w:rsid w:val="00910393"/>
    <w:rsid w:val="00910ED1"/>
    <w:rsid w:val="00910F73"/>
    <w:rsid w:val="00915325"/>
    <w:rsid w:val="0092174A"/>
    <w:rsid w:val="0092315D"/>
    <w:rsid w:val="009244AF"/>
    <w:rsid w:val="009276E5"/>
    <w:rsid w:val="0092798A"/>
    <w:rsid w:val="00927FCD"/>
    <w:rsid w:val="00934503"/>
    <w:rsid w:val="009351D7"/>
    <w:rsid w:val="00940E4E"/>
    <w:rsid w:val="009415CF"/>
    <w:rsid w:val="00943AA4"/>
    <w:rsid w:val="009602C4"/>
    <w:rsid w:val="00973AA9"/>
    <w:rsid w:val="00976C6B"/>
    <w:rsid w:val="009800FD"/>
    <w:rsid w:val="00980E5E"/>
    <w:rsid w:val="009824D6"/>
    <w:rsid w:val="00991E9C"/>
    <w:rsid w:val="009A5A46"/>
    <w:rsid w:val="009B0CB2"/>
    <w:rsid w:val="009B18CC"/>
    <w:rsid w:val="009B7685"/>
    <w:rsid w:val="009C2665"/>
    <w:rsid w:val="009C4C84"/>
    <w:rsid w:val="009C770C"/>
    <w:rsid w:val="009E0F5E"/>
    <w:rsid w:val="009E6903"/>
    <w:rsid w:val="009F58BB"/>
    <w:rsid w:val="009F5E03"/>
    <w:rsid w:val="00A05EF2"/>
    <w:rsid w:val="00A1430D"/>
    <w:rsid w:val="00A154E0"/>
    <w:rsid w:val="00A1559D"/>
    <w:rsid w:val="00A16046"/>
    <w:rsid w:val="00A16917"/>
    <w:rsid w:val="00A25966"/>
    <w:rsid w:val="00A26A4C"/>
    <w:rsid w:val="00A27A8A"/>
    <w:rsid w:val="00A368C1"/>
    <w:rsid w:val="00A405AE"/>
    <w:rsid w:val="00A433B6"/>
    <w:rsid w:val="00A54251"/>
    <w:rsid w:val="00A65A1B"/>
    <w:rsid w:val="00A711AA"/>
    <w:rsid w:val="00A8556B"/>
    <w:rsid w:val="00A87AC6"/>
    <w:rsid w:val="00A967A1"/>
    <w:rsid w:val="00AA0E14"/>
    <w:rsid w:val="00AA3AD9"/>
    <w:rsid w:val="00AA435E"/>
    <w:rsid w:val="00AB08EC"/>
    <w:rsid w:val="00AB1404"/>
    <w:rsid w:val="00AB2587"/>
    <w:rsid w:val="00AC13B1"/>
    <w:rsid w:val="00AD0A49"/>
    <w:rsid w:val="00AD1B9A"/>
    <w:rsid w:val="00AD1CAD"/>
    <w:rsid w:val="00AD3063"/>
    <w:rsid w:val="00AE3458"/>
    <w:rsid w:val="00AE392E"/>
    <w:rsid w:val="00AE51E4"/>
    <w:rsid w:val="00AF1138"/>
    <w:rsid w:val="00AF2615"/>
    <w:rsid w:val="00AF279C"/>
    <w:rsid w:val="00AF5052"/>
    <w:rsid w:val="00AF50E8"/>
    <w:rsid w:val="00AF5165"/>
    <w:rsid w:val="00AF5B7B"/>
    <w:rsid w:val="00B04EE0"/>
    <w:rsid w:val="00B05C41"/>
    <w:rsid w:val="00B11FBB"/>
    <w:rsid w:val="00B17593"/>
    <w:rsid w:val="00B24D78"/>
    <w:rsid w:val="00B2567A"/>
    <w:rsid w:val="00B3352E"/>
    <w:rsid w:val="00B5281A"/>
    <w:rsid w:val="00B60F9B"/>
    <w:rsid w:val="00B62EAD"/>
    <w:rsid w:val="00B63DB2"/>
    <w:rsid w:val="00B67F94"/>
    <w:rsid w:val="00B7050A"/>
    <w:rsid w:val="00B70CF5"/>
    <w:rsid w:val="00B7434D"/>
    <w:rsid w:val="00B82E7C"/>
    <w:rsid w:val="00B838C2"/>
    <w:rsid w:val="00B856F9"/>
    <w:rsid w:val="00B87409"/>
    <w:rsid w:val="00B91116"/>
    <w:rsid w:val="00B962AD"/>
    <w:rsid w:val="00BA3D8D"/>
    <w:rsid w:val="00BA47DB"/>
    <w:rsid w:val="00BA4BA2"/>
    <w:rsid w:val="00BB3D66"/>
    <w:rsid w:val="00BB74C3"/>
    <w:rsid w:val="00BC2F5B"/>
    <w:rsid w:val="00BC483A"/>
    <w:rsid w:val="00BC4DC5"/>
    <w:rsid w:val="00BD4400"/>
    <w:rsid w:val="00BE23B1"/>
    <w:rsid w:val="00BF3E08"/>
    <w:rsid w:val="00C024E3"/>
    <w:rsid w:val="00C0409A"/>
    <w:rsid w:val="00C11BFB"/>
    <w:rsid w:val="00C12FD2"/>
    <w:rsid w:val="00C179EA"/>
    <w:rsid w:val="00C21855"/>
    <w:rsid w:val="00C27426"/>
    <w:rsid w:val="00C36514"/>
    <w:rsid w:val="00C409B0"/>
    <w:rsid w:val="00C4483C"/>
    <w:rsid w:val="00C50BDC"/>
    <w:rsid w:val="00C50C67"/>
    <w:rsid w:val="00C51B30"/>
    <w:rsid w:val="00C57CDC"/>
    <w:rsid w:val="00C60A37"/>
    <w:rsid w:val="00C631B1"/>
    <w:rsid w:val="00C63CB8"/>
    <w:rsid w:val="00C64F45"/>
    <w:rsid w:val="00C66F60"/>
    <w:rsid w:val="00C67A9A"/>
    <w:rsid w:val="00C719EA"/>
    <w:rsid w:val="00C72B71"/>
    <w:rsid w:val="00C75F0F"/>
    <w:rsid w:val="00C83D4C"/>
    <w:rsid w:val="00C83EA5"/>
    <w:rsid w:val="00C85311"/>
    <w:rsid w:val="00C9296C"/>
    <w:rsid w:val="00C92C75"/>
    <w:rsid w:val="00C94589"/>
    <w:rsid w:val="00C9594F"/>
    <w:rsid w:val="00C95F62"/>
    <w:rsid w:val="00CA20DA"/>
    <w:rsid w:val="00CA3264"/>
    <w:rsid w:val="00CA784E"/>
    <w:rsid w:val="00CB050B"/>
    <w:rsid w:val="00CB3C93"/>
    <w:rsid w:val="00CC18F9"/>
    <w:rsid w:val="00CC7169"/>
    <w:rsid w:val="00CD0CE0"/>
    <w:rsid w:val="00CD1635"/>
    <w:rsid w:val="00CD23A0"/>
    <w:rsid w:val="00CD2D6F"/>
    <w:rsid w:val="00CD330E"/>
    <w:rsid w:val="00CD52DE"/>
    <w:rsid w:val="00CE15FB"/>
    <w:rsid w:val="00CF6F40"/>
    <w:rsid w:val="00D01379"/>
    <w:rsid w:val="00D06E99"/>
    <w:rsid w:val="00D12D88"/>
    <w:rsid w:val="00D13369"/>
    <w:rsid w:val="00D13541"/>
    <w:rsid w:val="00D21D82"/>
    <w:rsid w:val="00D21F75"/>
    <w:rsid w:val="00D225C7"/>
    <w:rsid w:val="00D4013A"/>
    <w:rsid w:val="00D40617"/>
    <w:rsid w:val="00D40836"/>
    <w:rsid w:val="00D40E15"/>
    <w:rsid w:val="00D44C4E"/>
    <w:rsid w:val="00D47D0D"/>
    <w:rsid w:val="00D506F1"/>
    <w:rsid w:val="00D507FE"/>
    <w:rsid w:val="00D50BB5"/>
    <w:rsid w:val="00D50FE9"/>
    <w:rsid w:val="00D51546"/>
    <w:rsid w:val="00D52B58"/>
    <w:rsid w:val="00D56D25"/>
    <w:rsid w:val="00D6591C"/>
    <w:rsid w:val="00D76A5A"/>
    <w:rsid w:val="00D77362"/>
    <w:rsid w:val="00D820FF"/>
    <w:rsid w:val="00D83A1C"/>
    <w:rsid w:val="00D84039"/>
    <w:rsid w:val="00D86D2B"/>
    <w:rsid w:val="00D87565"/>
    <w:rsid w:val="00D93CB8"/>
    <w:rsid w:val="00D95744"/>
    <w:rsid w:val="00DA1624"/>
    <w:rsid w:val="00DA33B0"/>
    <w:rsid w:val="00DA3BC3"/>
    <w:rsid w:val="00DA5799"/>
    <w:rsid w:val="00DA6370"/>
    <w:rsid w:val="00DA6B30"/>
    <w:rsid w:val="00DB04BF"/>
    <w:rsid w:val="00DB1993"/>
    <w:rsid w:val="00DB2C46"/>
    <w:rsid w:val="00DB42B4"/>
    <w:rsid w:val="00DC21B0"/>
    <w:rsid w:val="00DC25BD"/>
    <w:rsid w:val="00DC4C89"/>
    <w:rsid w:val="00DD32F1"/>
    <w:rsid w:val="00DD4B80"/>
    <w:rsid w:val="00DD6C98"/>
    <w:rsid w:val="00DD720D"/>
    <w:rsid w:val="00DE07D1"/>
    <w:rsid w:val="00DE10DB"/>
    <w:rsid w:val="00DE7E94"/>
    <w:rsid w:val="00DF087E"/>
    <w:rsid w:val="00DF1C65"/>
    <w:rsid w:val="00DF5FA2"/>
    <w:rsid w:val="00E003B3"/>
    <w:rsid w:val="00E003C3"/>
    <w:rsid w:val="00E014C5"/>
    <w:rsid w:val="00E03AD4"/>
    <w:rsid w:val="00E03E2B"/>
    <w:rsid w:val="00E11025"/>
    <w:rsid w:val="00E11124"/>
    <w:rsid w:val="00E123ED"/>
    <w:rsid w:val="00E12C83"/>
    <w:rsid w:val="00E14AA2"/>
    <w:rsid w:val="00E175B1"/>
    <w:rsid w:val="00E178B6"/>
    <w:rsid w:val="00E216BD"/>
    <w:rsid w:val="00E2179A"/>
    <w:rsid w:val="00E25561"/>
    <w:rsid w:val="00E276C6"/>
    <w:rsid w:val="00E279DC"/>
    <w:rsid w:val="00E30045"/>
    <w:rsid w:val="00E30676"/>
    <w:rsid w:val="00E35EF0"/>
    <w:rsid w:val="00E37A16"/>
    <w:rsid w:val="00E40079"/>
    <w:rsid w:val="00E40218"/>
    <w:rsid w:val="00E42B51"/>
    <w:rsid w:val="00E47BBA"/>
    <w:rsid w:val="00E53F8F"/>
    <w:rsid w:val="00E542B8"/>
    <w:rsid w:val="00E55916"/>
    <w:rsid w:val="00E562B3"/>
    <w:rsid w:val="00E611B2"/>
    <w:rsid w:val="00E634EF"/>
    <w:rsid w:val="00E64AD0"/>
    <w:rsid w:val="00E65206"/>
    <w:rsid w:val="00E65772"/>
    <w:rsid w:val="00E659FF"/>
    <w:rsid w:val="00E72C39"/>
    <w:rsid w:val="00E739BA"/>
    <w:rsid w:val="00E75219"/>
    <w:rsid w:val="00E80FBC"/>
    <w:rsid w:val="00E81419"/>
    <w:rsid w:val="00E86071"/>
    <w:rsid w:val="00E865C3"/>
    <w:rsid w:val="00E87F64"/>
    <w:rsid w:val="00E91EB7"/>
    <w:rsid w:val="00EA02D7"/>
    <w:rsid w:val="00EA282C"/>
    <w:rsid w:val="00EB2399"/>
    <w:rsid w:val="00EB31B7"/>
    <w:rsid w:val="00EB51BD"/>
    <w:rsid w:val="00EB65C0"/>
    <w:rsid w:val="00EB65DC"/>
    <w:rsid w:val="00EB6672"/>
    <w:rsid w:val="00EB6733"/>
    <w:rsid w:val="00EB72C0"/>
    <w:rsid w:val="00EC0BEC"/>
    <w:rsid w:val="00EC0EA4"/>
    <w:rsid w:val="00EC6F7F"/>
    <w:rsid w:val="00ED280B"/>
    <w:rsid w:val="00ED38EA"/>
    <w:rsid w:val="00ED71B3"/>
    <w:rsid w:val="00EE05BD"/>
    <w:rsid w:val="00EE2035"/>
    <w:rsid w:val="00EE2B42"/>
    <w:rsid w:val="00EE3A97"/>
    <w:rsid w:val="00EE5509"/>
    <w:rsid w:val="00EF0B72"/>
    <w:rsid w:val="00EF181F"/>
    <w:rsid w:val="00EF7479"/>
    <w:rsid w:val="00EF7A05"/>
    <w:rsid w:val="00EF7B28"/>
    <w:rsid w:val="00F03045"/>
    <w:rsid w:val="00F03A64"/>
    <w:rsid w:val="00F107D9"/>
    <w:rsid w:val="00F11426"/>
    <w:rsid w:val="00F139AE"/>
    <w:rsid w:val="00F20AC7"/>
    <w:rsid w:val="00F23620"/>
    <w:rsid w:val="00F23857"/>
    <w:rsid w:val="00F304E2"/>
    <w:rsid w:val="00F40DCF"/>
    <w:rsid w:val="00F4330A"/>
    <w:rsid w:val="00F458AD"/>
    <w:rsid w:val="00F45D60"/>
    <w:rsid w:val="00F47DCF"/>
    <w:rsid w:val="00F5233E"/>
    <w:rsid w:val="00F626DE"/>
    <w:rsid w:val="00F65E49"/>
    <w:rsid w:val="00F67F52"/>
    <w:rsid w:val="00F76936"/>
    <w:rsid w:val="00F76D4B"/>
    <w:rsid w:val="00F77C83"/>
    <w:rsid w:val="00F81B82"/>
    <w:rsid w:val="00F8236F"/>
    <w:rsid w:val="00F82C28"/>
    <w:rsid w:val="00F83A25"/>
    <w:rsid w:val="00F9029F"/>
    <w:rsid w:val="00F9262D"/>
    <w:rsid w:val="00F93292"/>
    <w:rsid w:val="00F94DB8"/>
    <w:rsid w:val="00F954B7"/>
    <w:rsid w:val="00FA4DE6"/>
    <w:rsid w:val="00FA7191"/>
    <w:rsid w:val="00FA765D"/>
    <w:rsid w:val="00FB0728"/>
    <w:rsid w:val="00FB3108"/>
    <w:rsid w:val="00FC0CD6"/>
    <w:rsid w:val="00FC3D8F"/>
    <w:rsid w:val="00FD05E5"/>
    <w:rsid w:val="00FD07DF"/>
    <w:rsid w:val="00FD15B5"/>
    <w:rsid w:val="00FD3DA0"/>
    <w:rsid w:val="00FD6931"/>
    <w:rsid w:val="00FE229A"/>
    <w:rsid w:val="00FE29BA"/>
    <w:rsid w:val="00FE37B2"/>
    <w:rsid w:val="00FE6D4E"/>
    <w:rsid w:val="00FF10D6"/>
    <w:rsid w:val="00FF37E1"/>
    <w:rsid w:val="00FF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F5EA86"/>
  <w15:chartTrackingRefBased/>
  <w15:docId w15:val="{7A67327C-2548-4DB8-A3DF-939570BE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9594F"/>
    <w:pPr>
      <w:spacing w:before="120" w:after="120"/>
      <w:jc w:val="both"/>
    </w:pPr>
    <w:rPr>
      <w:rFonts w:ascii="Aptos" w:hAnsi="Aptos"/>
      <w:color w:val="2A3142"/>
    </w:rPr>
  </w:style>
  <w:style w:type="paragraph" w:styleId="Titolo1">
    <w:name w:val="heading 1"/>
    <w:basedOn w:val="Normale"/>
    <w:next w:val="Normale"/>
    <w:link w:val="Titolo1Carattere"/>
    <w:autoRedefine/>
    <w:qFormat/>
    <w:rsid w:val="00C36514"/>
    <w:pPr>
      <w:keepNext/>
      <w:keepLines/>
      <w:pageBreakBefore/>
      <w:jc w:val="left"/>
      <w:outlineLvl w:val="0"/>
    </w:pPr>
    <w:rPr>
      <w:b/>
      <w:sz w:val="28"/>
      <w:u w:val="single"/>
    </w:rPr>
  </w:style>
  <w:style w:type="paragraph" w:styleId="Titolo2">
    <w:name w:val="heading 2"/>
    <w:basedOn w:val="Normale"/>
    <w:next w:val="Normale"/>
    <w:link w:val="Titolo2Carattere"/>
    <w:autoRedefine/>
    <w:qFormat/>
    <w:rsid w:val="00F11426"/>
    <w:pPr>
      <w:keepNext/>
      <w:keepLines/>
      <w:jc w:val="left"/>
      <w:outlineLvl w:val="1"/>
    </w:pPr>
    <w:rPr>
      <w:b/>
      <w:bCs/>
      <w:sz w:val="24"/>
    </w:rPr>
  </w:style>
  <w:style w:type="paragraph" w:styleId="Titolo3">
    <w:name w:val="heading 3"/>
    <w:basedOn w:val="Normale"/>
    <w:next w:val="Normale"/>
    <w:qFormat/>
    <w:rsid w:val="0065652C"/>
    <w:pPr>
      <w:jc w:val="left"/>
      <w:outlineLvl w:val="2"/>
    </w:pPr>
    <w:rPr>
      <w:rFonts w:ascii="Segoe UI Semibold" w:hAnsi="Segoe UI Semibold"/>
    </w:rPr>
  </w:style>
  <w:style w:type="paragraph" w:styleId="Titolo4">
    <w:name w:val="heading 4"/>
    <w:basedOn w:val="Normale"/>
    <w:next w:val="Normale"/>
    <w:link w:val="Titolo4Carattere"/>
    <w:semiHidden/>
    <w:unhideWhenUsed/>
    <w:qFormat/>
    <w:rsid w:val="00E111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6094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Firma">
    <w:name w:val="Signature"/>
    <w:basedOn w:val="Normale"/>
    <w:next w:val="FirmaAutore"/>
    <w:rsid w:val="001F56AB"/>
    <w:pPr>
      <w:spacing w:before="240" w:line="0" w:lineRule="atLeast"/>
      <w:ind w:left="5670"/>
      <w:jc w:val="center"/>
    </w:pPr>
    <w:rPr>
      <w:b/>
      <w:smallCaps/>
    </w:rPr>
  </w:style>
  <w:style w:type="paragraph" w:customStyle="1" w:styleId="FirmaAutore">
    <w:name w:val="FirmaAutore"/>
    <w:basedOn w:val="Firma"/>
    <w:next w:val="Normale"/>
    <w:rsid w:val="001E3117"/>
    <w:pPr>
      <w:spacing w:before="0"/>
    </w:pPr>
    <w:rPr>
      <w:b w:val="0"/>
      <w:i/>
      <w:smallCaps w:val="0"/>
    </w:rPr>
  </w:style>
  <w:style w:type="paragraph" w:styleId="Data">
    <w:name w:val="Date"/>
    <w:basedOn w:val="Normale"/>
    <w:next w:val="Normale"/>
    <w:rsid w:val="009C770C"/>
    <w:pPr>
      <w:keepNext/>
      <w:spacing w:before="240" w:after="240"/>
      <w:jc w:val="left"/>
    </w:pPr>
  </w:style>
  <w:style w:type="paragraph" w:customStyle="1" w:styleId="Riferimento">
    <w:name w:val="Riferimento"/>
    <w:basedOn w:val="Normale"/>
    <w:next w:val="Normale"/>
    <w:rsid w:val="009C770C"/>
    <w:pPr>
      <w:spacing w:before="240" w:after="240" w:line="320" w:lineRule="atLeast"/>
    </w:pPr>
  </w:style>
  <w:style w:type="paragraph" w:customStyle="1" w:styleId="Oggetto">
    <w:name w:val="Oggetto"/>
    <w:basedOn w:val="Normale"/>
    <w:next w:val="Normale"/>
    <w:rsid w:val="00F9029F"/>
    <w:rPr>
      <w:b/>
    </w:rPr>
  </w:style>
  <w:style w:type="paragraph" w:customStyle="1" w:styleId="Attenzione">
    <w:name w:val="Attenzione"/>
    <w:basedOn w:val="Normale"/>
    <w:next w:val="Data"/>
    <w:rsid w:val="009C770C"/>
    <w:pPr>
      <w:spacing w:before="240" w:after="240"/>
      <w:ind w:left="5103"/>
      <w:jc w:val="left"/>
    </w:pPr>
  </w:style>
  <w:style w:type="paragraph" w:customStyle="1" w:styleId="Destinatario">
    <w:name w:val="Destinatario"/>
    <w:basedOn w:val="Normale"/>
    <w:next w:val="Attenzione"/>
    <w:rsid w:val="00BC483A"/>
    <w:pPr>
      <w:keepNext/>
      <w:keepLines/>
      <w:spacing w:before="1200"/>
      <w:ind w:left="5098"/>
      <w:jc w:val="left"/>
    </w:pPr>
  </w:style>
  <w:style w:type="character" w:styleId="Numeropagina">
    <w:name w:val="page number"/>
    <w:rsid w:val="001E3117"/>
    <w:rPr>
      <w:rFonts w:ascii="Verdana" w:hAnsi="Verdana"/>
      <w:sz w:val="16"/>
    </w:rPr>
  </w:style>
  <w:style w:type="paragraph" w:customStyle="1" w:styleId="StileFirma10pt">
    <w:name w:val="Stile Firma + 10 pt"/>
    <w:basedOn w:val="Firma"/>
    <w:next w:val="FirmaAutore"/>
    <w:semiHidden/>
    <w:rsid w:val="009C770C"/>
    <w:rPr>
      <w:bCs/>
    </w:rPr>
  </w:style>
  <w:style w:type="paragraph" w:styleId="Intestazione">
    <w:name w:val="header"/>
    <w:basedOn w:val="Normale"/>
    <w:link w:val="IntestazioneCarattere"/>
    <w:rsid w:val="00BC4DC5"/>
    <w:pPr>
      <w:tabs>
        <w:tab w:val="center" w:pos="4819"/>
        <w:tab w:val="right" w:pos="9638"/>
      </w:tabs>
    </w:pPr>
  </w:style>
  <w:style w:type="paragraph" w:styleId="Pidipagina">
    <w:name w:val="footer"/>
    <w:link w:val="PidipaginaCarattere"/>
    <w:uiPriority w:val="99"/>
    <w:rsid w:val="00BC4DC5"/>
    <w:pPr>
      <w:tabs>
        <w:tab w:val="center" w:pos="4513"/>
        <w:tab w:val="right" w:pos="9026"/>
      </w:tabs>
      <w:jc w:val="center"/>
    </w:pPr>
    <w:rPr>
      <w:rFonts w:ascii="Verdana" w:hAnsi="Verdana"/>
      <w:sz w:val="14"/>
    </w:rPr>
  </w:style>
  <w:style w:type="character" w:customStyle="1" w:styleId="PidipaginaCarattere">
    <w:name w:val="Piè di pagina Carattere"/>
    <w:link w:val="Pidipagina"/>
    <w:uiPriority w:val="99"/>
    <w:rsid w:val="00BC4DC5"/>
    <w:rPr>
      <w:rFonts w:ascii="Verdana" w:hAnsi="Verdana"/>
      <w:sz w:val="14"/>
      <w:lang w:val="it-IT" w:eastAsia="it-IT" w:bidi="ar-SA"/>
    </w:rPr>
  </w:style>
  <w:style w:type="character" w:customStyle="1" w:styleId="IntestazioneCarattere">
    <w:name w:val="Intestazione Carattere"/>
    <w:link w:val="Intestazione"/>
    <w:rsid w:val="00BC4DC5"/>
    <w:rPr>
      <w:rFonts w:ascii="Verdana" w:hAnsi="Verdana"/>
      <w:sz w:val="18"/>
    </w:rPr>
  </w:style>
  <w:style w:type="paragraph" w:styleId="Testofumetto">
    <w:name w:val="Balloon Text"/>
    <w:basedOn w:val="Normale"/>
    <w:link w:val="TestofumettoCarattere"/>
    <w:rsid w:val="007B7A8E"/>
    <w:pPr>
      <w:spacing w:before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7B7A8E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uiPriority w:val="39"/>
    <w:rsid w:val="00B24D78"/>
    <w:pPr>
      <w:tabs>
        <w:tab w:val="right" w:leader="dot" w:pos="9737"/>
      </w:tabs>
      <w:spacing w:after="100"/>
    </w:pPr>
  </w:style>
  <w:style w:type="character" w:styleId="Collegamentoipertestuale">
    <w:name w:val="Hyperlink"/>
    <w:uiPriority w:val="99"/>
    <w:unhideWhenUsed/>
    <w:rsid w:val="00E123ED"/>
    <w:rPr>
      <w:color w:val="0000FF"/>
      <w:u w:val="single"/>
    </w:rPr>
  </w:style>
  <w:style w:type="paragraph" w:customStyle="1" w:styleId="TitoloSommario">
    <w:name w:val="Titolo Sommario"/>
    <w:link w:val="TitoloSommarioCarattere"/>
    <w:autoRedefine/>
    <w:qFormat/>
    <w:rsid w:val="008D2C8A"/>
    <w:rPr>
      <w:rFonts w:ascii="Segoe UI" w:hAnsi="Segoe UI"/>
      <w:b/>
      <w:color w:val="808080" w:themeColor="accent5" w:themeShade="80"/>
      <w:sz w:val="24"/>
      <w:szCs w:val="24"/>
      <w:u w:val="single"/>
    </w:rPr>
  </w:style>
  <w:style w:type="paragraph" w:styleId="Titolo">
    <w:name w:val="Title"/>
    <w:basedOn w:val="Normale"/>
    <w:next w:val="Normale"/>
    <w:link w:val="TitoloCarattere"/>
    <w:qFormat/>
    <w:rsid w:val="00363E59"/>
    <w:pPr>
      <w:pBdr>
        <w:bottom w:val="single" w:sz="8" w:space="4" w:color="4F81BD"/>
      </w:pBdr>
      <w:spacing w:before="0" w:after="300"/>
      <w:contextualSpacing/>
      <w:jc w:val="left"/>
    </w:pPr>
    <w:rPr>
      <w:color w:val="FFFFFF" w:themeColor="background1"/>
      <w:spacing w:val="5"/>
      <w:kern w:val="28"/>
      <w:sz w:val="56"/>
      <w:szCs w:val="52"/>
    </w:rPr>
  </w:style>
  <w:style w:type="character" w:customStyle="1" w:styleId="Titolo1Carattere">
    <w:name w:val="Titolo 1 Carattere"/>
    <w:link w:val="Titolo1"/>
    <w:rsid w:val="00C36514"/>
    <w:rPr>
      <w:rFonts w:ascii="Segoe UI" w:hAnsi="Segoe UI"/>
      <w:b/>
      <w:color w:val="808080" w:themeColor="accent5" w:themeShade="80"/>
      <w:sz w:val="28"/>
      <w:u w:val="single"/>
    </w:rPr>
  </w:style>
  <w:style w:type="character" w:customStyle="1" w:styleId="TitoloSommarioCarattere">
    <w:name w:val="Titolo Sommario Carattere"/>
    <w:link w:val="TitoloSommario"/>
    <w:rsid w:val="008D2C8A"/>
    <w:rPr>
      <w:rFonts w:ascii="Segoe UI" w:hAnsi="Segoe UI"/>
      <w:b/>
      <w:color w:val="808080" w:themeColor="accent5" w:themeShade="80"/>
      <w:sz w:val="24"/>
      <w:szCs w:val="24"/>
      <w:u w:val="single"/>
    </w:rPr>
  </w:style>
  <w:style w:type="character" w:customStyle="1" w:styleId="TitoloCarattere">
    <w:name w:val="Titolo Carattere"/>
    <w:link w:val="Titolo"/>
    <w:rsid w:val="00363E59"/>
    <w:rPr>
      <w:rFonts w:ascii="Segoe UI Semilight" w:hAnsi="Segoe UI Semilight"/>
      <w:color w:val="FFFFFF" w:themeColor="background1"/>
      <w:spacing w:val="5"/>
      <w:kern w:val="28"/>
      <w:sz w:val="56"/>
      <w:szCs w:val="52"/>
    </w:rPr>
  </w:style>
  <w:style w:type="table" w:styleId="Grigliatabella">
    <w:name w:val="Table Grid"/>
    <w:basedOn w:val="Tabellanormale"/>
    <w:rsid w:val="00E014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ella">
    <w:name w:val="Tabella"/>
    <w:basedOn w:val="Normale"/>
    <w:rsid w:val="00E014C5"/>
    <w:pPr>
      <w:spacing w:before="0"/>
    </w:pPr>
  </w:style>
  <w:style w:type="paragraph" w:customStyle="1" w:styleId="DesignDecision">
    <w:name w:val="DesignDecision"/>
    <w:basedOn w:val="Normale"/>
    <w:link w:val="DesignDecisionChar"/>
    <w:qFormat/>
    <w:rsid w:val="00EB65C0"/>
    <w:pPr>
      <w:spacing w:after="60"/>
      <w:jc w:val="left"/>
    </w:pPr>
    <w:rPr>
      <w:rFonts w:eastAsia="Calibri"/>
      <w:b/>
      <w:color w:val="FFFFFF" w:themeColor="background1"/>
      <w:szCs w:val="26"/>
      <w:lang w:val="en-US" w:eastAsia="en-US"/>
    </w:rPr>
  </w:style>
  <w:style w:type="character" w:customStyle="1" w:styleId="DesignDecisionChar">
    <w:name w:val="DesignDecision Char"/>
    <w:link w:val="DesignDecision"/>
    <w:rsid w:val="00EB65C0"/>
    <w:rPr>
      <w:rFonts w:ascii="Segoe UI" w:eastAsia="Calibri" w:hAnsi="Segoe UI"/>
      <w:b/>
      <w:color w:val="FFFFFF" w:themeColor="background1"/>
      <w:szCs w:val="26"/>
      <w:lang w:val="en-US" w:eastAsia="en-US"/>
    </w:rPr>
  </w:style>
  <w:style w:type="paragraph" w:customStyle="1" w:styleId="DesignInformation">
    <w:name w:val="DesignInformation"/>
    <w:basedOn w:val="Normale"/>
    <w:link w:val="DesignInformationChar"/>
    <w:qFormat/>
    <w:rsid w:val="00E40079"/>
    <w:pPr>
      <w:spacing w:after="60"/>
      <w:jc w:val="left"/>
    </w:pPr>
    <w:rPr>
      <w:rFonts w:ascii="Segoe UI Semibold" w:eastAsia="Calibri" w:hAnsi="Segoe UI Semibold"/>
      <w:color w:val="548DD4"/>
      <w:szCs w:val="26"/>
      <w:lang w:val="en-US" w:eastAsia="en-US"/>
    </w:rPr>
  </w:style>
  <w:style w:type="character" w:customStyle="1" w:styleId="DesignInformationChar">
    <w:name w:val="DesignInformation Char"/>
    <w:link w:val="DesignInformation"/>
    <w:rsid w:val="00E40079"/>
    <w:rPr>
      <w:rFonts w:ascii="Segoe UI Semibold" w:eastAsia="Calibri" w:hAnsi="Segoe UI Semibold"/>
      <w:color w:val="548DD4"/>
      <w:szCs w:val="26"/>
      <w:lang w:val="en-US" w:eastAsia="en-US"/>
    </w:rPr>
  </w:style>
  <w:style w:type="paragraph" w:customStyle="1" w:styleId="DesignWarning">
    <w:name w:val="DesignWarning"/>
    <w:basedOn w:val="DesignInformation"/>
    <w:link w:val="DesignWarningChar"/>
    <w:qFormat/>
    <w:rsid w:val="00D506F1"/>
    <w:rPr>
      <w:color w:val="E36C0A"/>
    </w:rPr>
  </w:style>
  <w:style w:type="character" w:customStyle="1" w:styleId="DesignWarningChar">
    <w:name w:val="DesignWarning Char"/>
    <w:link w:val="DesignWarning"/>
    <w:rsid w:val="00D506F1"/>
    <w:rPr>
      <w:rFonts w:ascii="Calibri" w:eastAsia="Calibri" w:hAnsi="Calibri"/>
      <w:b/>
      <w:color w:val="E36C0A"/>
      <w:sz w:val="26"/>
      <w:szCs w:val="26"/>
      <w:lang w:val="en-US" w:eastAsia="en-US"/>
    </w:rPr>
  </w:style>
  <w:style w:type="table" w:styleId="Tabellaelenco4-colore1">
    <w:name w:val="List Table 4 Accent 1"/>
    <w:basedOn w:val="Tabellanormale"/>
    <w:uiPriority w:val="49"/>
    <w:rsid w:val="00601CFC"/>
    <w:tblPr>
      <w:tblStyleRowBandSize w:val="1"/>
      <w:tblStyleColBandSize w:val="1"/>
      <w:tblBorders>
        <w:top w:val="single" w:sz="4" w:space="0" w:color="A0B5D6" w:themeColor="accent1" w:themeTint="99"/>
        <w:left w:val="single" w:sz="4" w:space="0" w:color="A0B5D6" w:themeColor="accent1" w:themeTint="99"/>
        <w:bottom w:val="single" w:sz="4" w:space="0" w:color="A0B5D6" w:themeColor="accent1" w:themeTint="99"/>
        <w:right w:val="single" w:sz="4" w:space="0" w:color="A0B5D6" w:themeColor="accent1" w:themeTint="99"/>
        <w:insideH w:val="single" w:sz="4" w:space="0" w:color="A0B5D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84BB" w:themeColor="accent1"/>
          <w:left w:val="single" w:sz="4" w:space="0" w:color="6284BB" w:themeColor="accent1"/>
          <w:bottom w:val="single" w:sz="4" w:space="0" w:color="6284BB" w:themeColor="accent1"/>
          <w:right w:val="single" w:sz="4" w:space="0" w:color="6284BB" w:themeColor="accent1"/>
          <w:insideH w:val="nil"/>
        </w:tcBorders>
        <w:shd w:val="clear" w:color="auto" w:fill="6284BB" w:themeFill="accent1"/>
      </w:tcPr>
    </w:tblStylePr>
    <w:tblStylePr w:type="lastRow">
      <w:rPr>
        <w:b/>
        <w:bCs/>
      </w:rPr>
      <w:tblPr/>
      <w:tcPr>
        <w:tcBorders>
          <w:top w:val="double" w:sz="4" w:space="0" w:color="A0B5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1" w:themeFill="accent1" w:themeFillTint="33"/>
      </w:tcPr>
    </w:tblStylePr>
    <w:tblStylePr w:type="band1Horz">
      <w:tblPr/>
      <w:tcPr>
        <w:shd w:val="clear" w:color="auto" w:fill="DFE6F1" w:themeFill="accent1" w:themeFillTint="33"/>
      </w:tcPr>
    </w:tblStylePr>
  </w:style>
  <w:style w:type="table" w:styleId="Tabellagriglia4-colore1">
    <w:name w:val="Grid Table 4 Accent 1"/>
    <w:basedOn w:val="Tabellanormale"/>
    <w:uiPriority w:val="49"/>
    <w:rsid w:val="00252C8E"/>
    <w:tblPr>
      <w:tblStyleRowBandSize w:val="1"/>
      <w:tblStyleColBandSize w:val="1"/>
      <w:tblBorders>
        <w:top w:val="single" w:sz="4" w:space="0" w:color="A0B5D6" w:themeColor="accent1" w:themeTint="99"/>
        <w:left w:val="single" w:sz="4" w:space="0" w:color="A0B5D6" w:themeColor="accent1" w:themeTint="99"/>
        <w:bottom w:val="single" w:sz="4" w:space="0" w:color="A0B5D6" w:themeColor="accent1" w:themeTint="99"/>
        <w:right w:val="single" w:sz="4" w:space="0" w:color="A0B5D6" w:themeColor="accent1" w:themeTint="99"/>
        <w:insideH w:val="single" w:sz="4" w:space="0" w:color="A0B5D6" w:themeColor="accent1" w:themeTint="99"/>
        <w:insideV w:val="single" w:sz="4" w:space="0" w:color="A0B5D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84BB" w:themeColor="accent1"/>
          <w:left w:val="single" w:sz="4" w:space="0" w:color="6284BB" w:themeColor="accent1"/>
          <w:bottom w:val="single" w:sz="4" w:space="0" w:color="6284BB" w:themeColor="accent1"/>
          <w:right w:val="single" w:sz="4" w:space="0" w:color="6284BB" w:themeColor="accent1"/>
          <w:insideH w:val="nil"/>
          <w:insideV w:val="nil"/>
        </w:tcBorders>
        <w:shd w:val="clear" w:color="auto" w:fill="6284BB" w:themeFill="accent1"/>
      </w:tcPr>
    </w:tblStylePr>
    <w:tblStylePr w:type="lastRow">
      <w:rPr>
        <w:b/>
        <w:bCs/>
      </w:rPr>
      <w:tblPr/>
      <w:tcPr>
        <w:tcBorders>
          <w:top w:val="double" w:sz="4" w:space="0" w:color="6284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1" w:themeFill="accent1" w:themeFillTint="33"/>
      </w:tcPr>
    </w:tblStylePr>
    <w:tblStylePr w:type="band1Horz">
      <w:tblPr/>
      <w:tcPr>
        <w:shd w:val="clear" w:color="auto" w:fill="DFE6F1" w:themeFill="accent1" w:themeFillTint="33"/>
      </w:tcPr>
    </w:tblStylePr>
  </w:style>
  <w:style w:type="table" w:styleId="Tabellagriglia4-colore5">
    <w:name w:val="Grid Table 4 Accent 5"/>
    <w:basedOn w:val="Tabellanormale"/>
    <w:uiPriority w:val="49"/>
    <w:rsid w:val="007C715F"/>
    <w:rPr>
      <w:rFonts w:ascii="Segoe UI Semilight" w:hAnsi="Segoe UI Semilight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character" w:customStyle="1" w:styleId="Titolo2Carattere">
    <w:name w:val="Titolo 2 Carattere"/>
    <w:basedOn w:val="Carpredefinitoparagrafo"/>
    <w:link w:val="Titolo2"/>
    <w:rsid w:val="00F11426"/>
    <w:rPr>
      <w:rFonts w:ascii="Aptos" w:hAnsi="Aptos"/>
      <w:b/>
      <w:bCs/>
      <w:color w:val="2A3142"/>
      <w:sz w:val="24"/>
    </w:rPr>
  </w:style>
  <w:style w:type="paragraph" w:styleId="Sommario2">
    <w:name w:val="toc 2"/>
    <w:basedOn w:val="Normale"/>
    <w:next w:val="Normale"/>
    <w:autoRedefine/>
    <w:uiPriority w:val="39"/>
    <w:rsid w:val="001E0BAE"/>
    <w:pPr>
      <w:spacing w:after="100"/>
      <w:ind w:left="200"/>
    </w:pPr>
  </w:style>
  <w:style w:type="paragraph" w:styleId="Sottotitolo">
    <w:name w:val="Subtitle"/>
    <w:basedOn w:val="Normale"/>
    <w:next w:val="Normale"/>
    <w:link w:val="SottotitoloCarattere"/>
    <w:autoRedefine/>
    <w:qFormat/>
    <w:rsid w:val="00C36514"/>
    <w:pPr>
      <w:numPr>
        <w:ilvl w:val="1"/>
      </w:numPr>
      <w:spacing w:after="160"/>
      <w:jc w:val="left"/>
    </w:pPr>
    <w:rPr>
      <w:rFonts w:eastAsiaTheme="minorEastAsia" w:cstheme="minorBidi"/>
      <w:spacing w:val="15"/>
      <w:sz w:val="28"/>
      <w:szCs w:val="22"/>
    </w:rPr>
  </w:style>
  <w:style w:type="character" w:customStyle="1" w:styleId="SottotitoloCarattere">
    <w:name w:val="Sottotitolo Carattere"/>
    <w:basedOn w:val="Carpredefinitoparagrafo"/>
    <w:link w:val="Sottotitolo"/>
    <w:rsid w:val="00C36514"/>
    <w:rPr>
      <w:rFonts w:ascii="Segoe UI" w:eastAsiaTheme="minorEastAsia" w:hAnsi="Segoe UI" w:cstheme="minorBidi"/>
      <w:color w:val="808080" w:themeColor="accent5" w:themeShade="80"/>
      <w:spacing w:val="15"/>
      <w:sz w:val="28"/>
      <w:szCs w:val="22"/>
    </w:rPr>
  </w:style>
  <w:style w:type="character" w:styleId="Enfasigrassetto">
    <w:name w:val="Strong"/>
    <w:basedOn w:val="Carpredefinitoparagrafo"/>
    <w:qFormat/>
    <w:rsid w:val="000A2046"/>
    <w:rPr>
      <w:rFonts w:ascii="Aptos" w:hAnsi="Aptos"/>
      <w:b/>
      <w:bCs/>
      <w:color w:val="6284BB"/>
      <w:sz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3CB8"/>
    <w:rPr>
      <w:color w:val="605E5C"/>
      <w:shd w:val="clear" w:color="auto" w:fill="E1DFDD"/>
    </w:rPr>
  </w:style>
  <w:style w:type="character" w:styleId="Enfasicorsivo">
    <w:name w:val="Emphasis"/>
    <w:basedOn w:val="Carpredefinitoparagrafo"/>
    <w:qFormat/>
    <w:rsid w:val="00C36514"/>
    <w:rPr>
      <w:i/>
      <w:iCs/>
    </w:rPr>
  </w:style>
  <w:style w:type="paragraph" w:customStyle="1" w:styleId="StileTitoloSommario18pt">
    <w:name w:val="Stile Titolo Sommario + 18 pt"/>
    <w:basedOn w:val="TitoloSommario"/>
    <w:autoRedefine/>
    <w:qFormat/>
    <w:rsid w:val="00EA282C"/>
    <w:rPr>
      <w:rFonts w:ascii="Aptos" w:hAnsi="Aptos"/>
      <w:bCs/>
      <w:color w:val="2A3142"/>
      <w:sz w:val="36"/>
    </w:rPr>
  </w:style>
  <w:style w:type="table" w:styleId="Tabellagriglia4-colore3">
    <w:name w:val="Grid Table 4 Accent 3"/>
    <w:basedOn w:val="Tabellanormale"/>
    <w:uiPriority w:val="49"/>
    <w:rsid w:val="007F191C"/>
    <w:tblPr>
      <w:tblStyleRowBandSize w:val="1"/>
      <w:tblStyleColBandSize w:val="1"/>
      <w:tblBorders>
        <w:top w:val="single" w:sz="4" w:space="0" w:color="348CEE" w:themeColor="accent3" w:themeTint="99"/>
        <w:left w:val="single" w:sz="4" w:space="0" w:color="348CEE" w:themeColor="accent3" w:themeTint="99"/>
        <w:bottom w:val="single" w:sz="4" w:space="0" w:color="348CEE" w:themeColor="accent3" w:themeTint="99"/>
        <w:right w:val="single" w:sz="4" w:space="0" w:color="348CEE" w:themeColor="accent3" w:themeTint="99"/>
        <w:insideH w:val="single" w:sz="4" w:space="0" w:color="348CEE" w:themeColor="accent3" w:themeTint="99"/>
        <w:insideV w:val="single" w:sz="4" w:space="0" w:color="348CE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4687" w:themeColor="accent3"/>
          <w:left w:val="single" w:sz="4" w:space="0" w:color="0B4687" w:themeColor="accent3"/>
          <w:bottom w:val="single" w:sz="4" w:space="0" w:color="0B4687" w:themeColor="accent3"/>
          <w:right w:val="single" w:sz="4" w:space="0" w:color="0B4687" w:themeColor="accent3"/>
          <w:insideH w:val="nil"/>
          <w:insideV w:val="nil"/>
        </w:tcBorders>
        <w:shd w:val="clear" w:color="auto" w:fill="0B4687" w:themeFill="accent3"/>
      </w:tcPr>
    </w:tblStylePr>
    <w:tblStylePr w:type="lastRow">
      <w:rPr>
        <w:b/>
        <w:bCs/>
      </w:rPr>
      <w:tblPr/>
      <w:tcPr>
        <w:tcBorders>
          <w:top w:val="double" w:sz="4" w:space="0" w:color="0B46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8F9" w:themeFill="accent3" w:themeFillTint="33"/>
      </w:tcPr>
    </w:tblStylePr>
    <w:tblStylePr w:type="band1Horz">
      <w:tblPr/>
      <w:tcPr>
        <w:shd w:val="clear" w:color="auto" w:fill="BBD8F9" w:themeFill="accent3" w:themeFillTint="33"/>
      </w:tcPr>
    </w:tblStylePr>
  </w:style>
  <w:style w:type="paragraph" w:styleId="Paragrafoelenco">
    <w:name w:val="List Paragraph"/>
    <w:basedOn w:val="Normale"/>
    <w:qFormat/>
    <w:rsid w:val="005033D4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DF5FA2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semiHidden/>
    <w:rsid w:val="00E11124"/>
    <w:rPr>
      <w:rFonts w:asciiTheme="majorHAnsi" w:eastAsiaTheme="majorEastAsia" w:hAnsiTheme="majorHAnsi" w:cstheme="majorBidi"/>
      <w:i/>
      <w:iCs/>
      <w:color w:val="406094" w:themeColor="accent1" w:themeShade="BF"/>
    </w:rPr>
  </w:style>
  <w:style w:type="paragraph" w:styleId="Sommario3">
    <w:name w:val="toc 3"/>
    <w:basedOn w:val="Normale"/>
    <w:next w:val="Normale"/>
    <w:autoRedefine/>
    <w:uiPriority w:val="39"/>
    <w:rsid w:val="006E138F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sv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svg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sys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3.sv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ren\Downloads\Msys%20-%20Modello%20documento%20tecnico%20-%20post.dotx" TargetMode="External"/></Relationships>
</file>

<file path=word/theme/theme1.xml><?xml version="1.0" encoding="utf-8"?>
<a:theme xmlns:a="http://schemas.openxmlformats.org/drawingml/2006/main" name="Tema di Office">
  <a:themeElements>
    <a:clrScheme name="Lodestar new">
      <a:dk1>
        <a:srgbClr val="3C3C3B"/>
      </a:dk1>
      <a:lt1>
        <a:sysClr val="window" lastClr="FFFFFF"/>
      </a:lt1>
      <a:dk2>
        <a:srgbClr val="2A3142"/>
      </a:dk2>
      <a:lt2>
        <a:srgbClr val="CDD3DF"/>
      </a:lt2>
      <a:accent1>
        <a:srgbClr val="6284BB"/>
      </a:accent1>
      <a:accent2>
        <a:srgbClr val="E82D88"/>
      </a:accent2>
      <a:accent3>
        <a:srgbClr val="0B4687"/>
      </a:accent3>
      <a:accent4>
        <a:srgbClr val="3C3C3B"/>
      </a:accent4>
      <a:accent5>
        <a:srgbClr val="FFFFFF"/>
      </a:accent5>
      <a:accent6>
        <a:srgbClr val="2A3142"/>
      </a:accent6>
      <a:hlink>
        <a:srgbClr val="00B0F0"/>
      </a:hlink>
      <a:folHlink>
        <a:srgbClr val="0070C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64CD622094E741A777BBE2E77DB403" ma:contentTypeVersion="4" ma:contentTypeDescription="Creare un nuovo documento." ma:contentTypeScope="" ma:versionID="dbcca50bb4743ef3d224ea773cae96e5">
  <xsd:schema xmlns:xsd="http://www.w3.org/2001/XMLSchema" xmlns:xs="http://www.w3.org/2001/XMLSchema" xmlns:p="http://schemas.microsoft.com/office/2006/metadata/properties" xmlns:ns2="cd6f1e8a-394a-4f15-85d9-78144164d065" targetNamespace="http://schemas.microsoft.com/office/2006/metadata/properties" ma:root="true" ma:fieldsID="114e1a950516157292238f60b8f2c52b" ns2:_="">
    <xsd:import namespace="cd6f1e8a-394a-4f15-85d9-78144164d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f1e8a-394a-4f15-85d9-78144164d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C516EF-DAC1-4DE9-87DB-2A3E6E28C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f1e8a-394a-4f15-85d9-78144164d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D2920-B737-4E80-BCA3-FF671D1227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909518-7E14-4CCA-B0A4-24BE0ACD8E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C13923-6D13-4646-A6C8-773B243AEF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Msys - Modello documento tecnico - post.dotx</Template>
  <TotalTime>31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Msys - Modello documento tecnico - post</vt:lpstr>
      <vt:lpstr>Spett</vt:lpstr>
    </vt:vector>
  </TitlesOfParts>
  <Company>Microsys Happy Users Group</Company>
  <LinksUpToDate>false</LinksUpToDate>
  <CharactersWithSpaces>754</CharactersWithSpaces>
  <SharedDoc>false</SharedDoc>
  <HLinks>
    <vt:vector size="48" baseType="variant"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_Toc219600419</vt:lpwstr>
      </vt:variant>
      <vt:variant>
        <vt:i4>1114175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_Toc219600418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_Toc219600417</vt:lpwstr>
      </vt:variant>
      <vt:variant>
        <vt:i4>1114175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_Toc219600416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_Toc219600415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_Toc219600414</vt:lpwstr>
      </vt:variant>
      <vt:variant>
        <vt:i4>6619193</vt:i4>
      </vt:variant>
      <vt:variant>
        <vt:i4>15</vt:i4>
      </vt:variant>
      <vt:variant>
        <vt:i4>0</vt:i4>
      </vt:variant>
      <vt:variant>
        <vt:i4>5</vt:i4>
      </vt:variant>
      <vt:variant>
        <vt:lpwstr>http://www.msys.it/</vt:lpwstr>
      </vt:variant>
      <vt:variant>
        <vt:lpwstr/>
      </vt:variant>
      <vt:variant>
        <vt:i4>6619193</vt:i4>
      </vt:variant>
      <vt:variant>
        <vt:i4>6</vt:i4>
      </vt:variant>
      <vt:variant>
        <vt:i4>0</vt:i4>
      </vt:variant>
      <vt:variant>
        <vt:i4>5</vt:i4>
      </vt:variant>
      <vt:variant>
        <vt:lpwstr>http://www.msys.it/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Msys - Modello documento tecnico - post</dc:title>
  <dc:subject/>
  <dc:creator>Antonio Ruocco</dc:creator>
  <cp:keywords/>
  <cp:lastModifiedBy>Pietro Mannino</cp:lastModifiedBy>
  <cp:revision>21</cp:revision>
  <cp:lastPrinted>2022-03-22T08:48:00Z</cp:lastPrinted>
  <dcterms:created xsi:type="dcterms:W3CDTF">2026-02-02T15:25:00Z</dcterms:created>
  <dcterms:modified xsi:type="dcterms:W3CDTF">2026-05-06T09:41:00Z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0x010100DD64CD622094E741A777BBE2E77DB403</vt:lpwstr>
  </property>
</Properties>
</file>